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intelligence2.xml" ContentType="application/vnd.ms-office.intelligence2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26DAF" w:rsidP="2B40B5CB" w:rsidRDefault="00326DAF" w14:paraId="209C79A1" w14:textId="0C346684">
      <w:pPr>
        <w:ind w:left="1440"/>
      </w:pPr>
      <w:r w:rsidRPr="2B40B5CB" w:rsidR="501B4925">
        <w:rPr>
          <w:highlight w:val="yellow"/>
        </w:rPr>
        <w:t>{{ advocate_email }}</w:t>
      </w:r>
    </w:p>
    <w:p w:rsidR="004102AA" w:rsidP="004C6927" w:rsidRDefault="004102AA" w14:paraId="08BC98E3" w14:textId="77777777"/>
    <w:p w:rsidR="004102AA" w:rsidP="2B40B5CB" w:rsidRDefault="004102AA" w14:paraId="69FAE998" w14:textId="22AB10D7">
      <w:pPr>
        <w:pStyle w:val="Normal"/>
        <w:spacing w:after="160" w:line="259" w:lineRule="auto"/>
      </w:pPr>
    </w:p>
    <w:sectPr w:rsidR="004102AA" w:rsidSect="00326DAF">
      <w:headerReference w:type="default" r:id="rId15"/>
      <w:headerReference w:type="first" r:id="rId16"/>
      <w:footerReference w:type="first" r:id="rId17"/>
      <w:pgSz w:w="12240" w:h="15840" w:orient="portrait" w:code="1"/>
      <w:pgMar w:top="1440" w:right="1440" w:bottom="900" w:left="1440" w:header="720" w:footer="720" w:gutter="0"/>
      <w:paperSrc w:first="264" w:other="264"/>
      <w:cols w:space="720"/>
      <w:titlePg/>
      <w:docGrid w:linePitch="360"/>
      <w:footerReference w:type="default" r:id="R8efb6083d6574ae3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nitials="EZ" w:author="Zak, Elizabeth" w:date="2025-05-15T15:32:00Z" w:id="3">
    <w:p w:rsidR="003B3C84" w:rsidP="003B3C84" w:rsidRDefault="003B3C84" w14:paraId="5A958200" w14:textId="77777777">
      <w:pPr>
        <w:pStyle w:val="CommentText"/>
      </w:pPr>
      <w:r>
        <w:rPr>
          <w:rStyle w:val="CommentReference"/>
        </w:rPr>
        <w:annotationRef/>
      </w:r>
      <w:r>
        <w:t>To make consistent with subject line above, and to make easier for NEO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1" w15:paraId="5A958200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66E65287" w16cex:dateUtc="2025-05-15T19:32:00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5A958200" w16cid:durableId="66E65287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363D1" w:rsidP="0078591F" w:rsidRDefault="00F363D1" w14:paraId="5E02378E" w14:textId="77777777">
      <w:r>
        <w:separator/>
      </w:r>
    </w:p>
  </w:endnote>
  <w:endnote w:type="continuationSeparator" w:id="0">
    <w:p w:rsidR="00F363D1" w:rsidP="0078591F" w:rsidRDefault="00F363D1" w14:paraId="023199BD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60A4A" w:rsidP="00F60A4A" w:rsidRDefault="00F60A4A" w14:paraId="3BCE2844" w14:textId="77777777">
    <w:pPr>
      <w:pStyle w:val="Footer"/>
      <w:tabs>
        <w:tab w:val="clear" w:pos="4680"/>
        <w:tab w:val="clear" w:pos="9360"/>
        <w:tab w:val="left" w:pos="7368"/>
      </w:tabs>
    </w:pPr>
    <w:r>
      <w:tab/>
    </w:r>
  </w:p>
</w:ftr>
</file>

<file path=word/footer2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B40B5CB" w:rsidTr="2B40B5CB" w14:paraId="0F942E69">
      <w:trPr>
        <w:trHeight w:val="300"/>
      </w:trPr>
      <w:tc>
        <w:tcPr>
          <w:tcW w:w="3120" w:type="dxa"/>
          <w:tcMar/>
        </w:tcPr>
        <w:p w:rsidR="2B40B5CB" w:rsidP="2B40B5CB" w:rsidRDefault="2B40B5CB" w14:paraId="68F3BA96" w14:textId="2BD4479A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2B40B5CB" w:rsidP="2B40B5CB" w:rsidRDefault="2B40B5CB" w14:paraId="596AD73D" w14:textId="0665C367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2B40B5CB" w:rsidRDefault="2B40B5CB" w14:paraId="208A99B7" w14:textId="3A9F8ECF"/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363D1" w:rsidP="0078591F" w:rsidRDefault="00F363D1" w14:paraId="224C3CD4" w14:textId="77777777">
      <w:r>
        <w:separator/>
      </w:r>
    </w:p>
  </w:footnote>
  <w:footnote w:type="continuationSeparator" w:id="0">
    <w:p w:rsidR="00F363D1" w:rsidP="0078591F" w:rsidRDefault="00F363D1" w14:paraId="0F6F19BD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56078" w:rsidP="00F80DC4" w:rsidRDefault="00F80DC4" w14:paraId="1B11D8F9" w14:textId="3DD2EA0B">
    <w:pPr>
      <w:pStyle w:val="Header"/>
      <w:jc w:val="right"/>
    </w:pPr>
    <w:r>
      <w:t>Letter to {{ fields.ll }}, {{ fields.mmddyy }}, Page 1 of 2</w:t>
    </w:r>
    <w:r w:rsidRPr="004102AA" w:rsidR="004102AA">
      <w:rPr>
        <w:highlight w:val="yellow"/>
      </w:rPr>
    </w:r>
    <w:r w:rsidR="00E93D46">
      <w:rPr>
        <w:highlight w:val="yellow"/>
      </w:rPr>
    </w:r>
    <w:r w:rsidRPr="004102AA" w:rsidR="004102AA">
      <w:rPr>
        <w:highlight w:val="yellow"/>
      </w:rPr>
    </w:r>
    <w:r w:rsidR="004C6927"/>
    <w:r/>
    <w:r w:rsidRPr="004102AA" w:rsidR="004102AA">
      <w:rPr>
        <w:highlight w:val="yellow"/>
      </w:rPr>
    </w:r>
    <w:r w:rsidR="004102AA">
      <w:rPr>
        <w:highlight w:val="yellow"/>
      </w:rPr>
    </w:r>
    <w:r w:rsidRPr="004102AA" w:rsidR="004102AA">
      <w:rPr>
        <w:highlight w:val="yellow"/>
      </w:rPr>
    </w:r>
    <w:r w:rsidRPr="00E33D54"/>
    <w:r/>
    <w:r/>
    <w:r/>
    <w:r/>
    <w:r>
      <w:rPr>
        <w:noProof/>
      </w:rPr>
    </w:r>
    <w:r>
      <w:rPr>
        <w:noProof/>
      </w:rPr>
    </w:r>
    <w:r>
      <w:rPr>
        <w:noProof/>
      </w:rPr>
    </w:r>
    <w:r>
      <w:rPr>
        <w:noProof/>
      </w:rPr>
    </w:r>
    <w:r>
      <w:rPr>
        <w:noProof/>
      </w:rPr>
    </w:r>
    <w:r>
      <w:rPr>
        <w:noProof/>
      </w:rPr>
    </w:r>
    <w:r>
      <w:rPr>
        <w:noProof/>
      </w:rPr>
    </w:r>
    <w:r>
      <w:rPr>
        <w:noProof/>
      </w:rPr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Pr="00F6768E" w:rsidR="00864953" w:rsidP="2B40B5CB" w:rsidRDefault="00F6768E" w14:paraId="2ED32F65" w14:textId="308400BA">
    <w:pPr>
      <w:pStyle w:val="Header"/>
      <w:jc w:val="right"/>
      <w:rPr>
        <w:noProof/>
      </w:rPr>
    </w:pPr>
    <w:r w:rsidR="2B40B5CB">
      <w:rPr/>
      <w:t xml:space="preserve">Letter to </w:t>
    </w:r>
    <w:r w:rsidRPr="2B40B5CB" w:rsidR="2B40B5CB">
      <w:rPr>
        <w:highlight w:val="yellow"/>
      </w:rPr>
      <w:t>[LL]</w:t>
    </w:r>
    <w:r w:rsidR="2B40B5CB">
      <w:rPr/>
      <w:t xml:space="preserve">, </w:t>
    </w:r>
    <w:r w:rsidRPr="2B40B5CB" w:rsidR="2B40B5CB">
      <w:rPr>
        <w:highlight w:val="yellow"/>
      </w:rPr>
      <w:t>[mm/dd/</w:t>
    </w:r>
    <w:r w:rsidRPr="2B40B5CB" w:rsidR="2B40B5CB">
      <w:rPr>
        <w:highlight w:val="yellow"/>
      </w:rPr>
      <w:t>yy</w:t>
    </w:r>
    <w:r w:rsidRPr="2B40B5CB" w:rsidR="2B40B5CB">
      <w:rPr>
        <w:highlight w:val="yellow"/>
      </w:rPr>
      <w:t>]</w:t>
    </w:r>
    <w:r w:rsidR="2B40B5CB">
      <w:rPr/>
      <w:t xml:space="preserve">, Page </w:t>
    </w:r>
    <w:r w:rsidRPr="2B40B5CB">
      <w:rPr>
        <w:noProof/>
      </w:rPr>
      <w:fldChar w:fldCharType="begin"/>
    </w:r>
    <w:r>
      <w:instrText xml:space="preserve"> PAGE   \* MERGEFORMAT </w:instrText>
    </w:r>
    <w:r>
      <w:fldChar w:fldCharType="separate"/>
    </w:r>
    <w:r w:rsidRPr="2B40B5CB" w:rsidR="2B40B5CB">
      <w:rPr>
        <w:noProof/>
      </w:rPr>
      <w:t>1</w:t>
    </w:r>
    <w:r w:rsidRPr="2B40B5CB">
      <w:rPr>
        <w:noProof/>
      </w:rPr>
      <w:fldChar w:fldCharType="end"/>
    </w:r>
    <w:r w:rsidRPr="2B40B5CB" w:rsidR="2B40B5CB">
      <w:rPr>
        <w:noProof/>
      </w:rPr>
      <w:t xml:space="preserve"> of </w:t>
    </w:r>
    <w:r w:rsidRPr="2B40B5CB">
      <w:rPr>
        <w:noProof/>
      </w:rPr>
      <w:fldChar w:fldCharType="begin"/>
    </w:r>
    <w:r w:rsidRPr="2B40B5CB">
      <w:rPr>
        <w:noProof/>
      </w:rPr>
      <w:instrText xml:space="preserve"> NUMPAGES  \* Arabic  \* MERGEFORMAT </w:instrText>
    </w:r>
    <w:r w:rsidRPr="2B40B5CB">
      <w:rPr>
        <w:noProof/>
      </w:rPr>
      <w:fldChar w:fldCharType="separate"/>
    </w:r>
    <w:r w:rsidRPr="2B40B5CB" w:rsidR="2B40B5CB">
      <w:rPr>
        <w:noProof/>
      </w:rPr>
      <w:t>2</w:t>
    </w:r>
    <w:r w:rsidRPr="2B40B5CB">
      <w:rPr>
        <w:noProof/>
      </w:rPr>
      <w:fldChar w:fldCharType="end"/>
    </w:r>
    <w:r>
      <w:rPr>
        <w:noProof/>
      </w:rPr>
      <w:drawing>
        <wp:anchor distT="0" distB="0" distL="114300" distR="114300" simplePos="0" relativeHeight="251658240" behindDoc="1" locked="1" layoutInCell="1" allowOverlap="1" wp14:anchorId="0A6ACD6E" wp14:editId="3E57ACA2">
          <wp:simplePos x="0" y="0"/>
          <wp:positionH relativeFrom="page">
            <wp:align>right</wp:align>
          </wp:positionH>
          <wp:positionV relativeFrom="page">
            <wp:posOffset>-1905</wp:posOffset>
          </wp:positionV>
          <wp:extent cx="7769860" cy="10058400"/>
          <wp:effectExtent l="0" t="0" r="2540" b="0"/>
          <wp:wrapNone/>
          <wp:docPr id="4" name="Picture 4" descr="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9860" cy="10058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Pr="00F6768E" w:rsidR="00864953" w:rsidP="2B40B5CB" w:rsidRDefault="00F6768E" w14:paraId="3208C62B" w14:textId="7E63902B">
    <w:pPr>
      <w:pStyle w:val="Header"/>
      <w:jc w:val="right"/>
      <w:rPr>
        <w:noProof/>
      </w:rPr>
    </w:pPr>
  </w:p>
  <w:p w:rsidRPr="00F6768E" w:rsidR="00864953" w:rsidP="2B40B5CB" w:rsidRDefault="00F6768E" w14:paraId="4837110E" w14:textId="6E0DF36A">
    <w:pPr>
      <w:pStyle w:val="Header"/>
      <w:jc w:val="right"/>
      <w:rPr>
        <w:noProof/>
      </w:rPr>
    </w:pPr>
  </w:p>
  <w:p w:rsidRPr="00F6768E" w:rsidR="00864953" w:rsidP="2B40B5CB" w:rsidRDefault="00F6768E" w14:paraId="7EC6CBCD" w14:textId="77777777">
    <w:pPr>
      <w:pStyle w:val="Header"/>
      <w:jc w:val="right"/>
    </w:pPr>
  </w:p>
</w:hdr>
</file>

<file path=word/intelligence2.xml><?xml version="1.0" encoding="utf-8"?>
<int2:intelligence xmlns:int2="http://schemas.microsoft.com/office/intelligence/2020/intelligence">
  <int2:observations>
    <int2:bookmark int2:bookmarkName="_Int_gjgZW2PT" int2:invalidationBookmarkName="" int2:hashCode="FMDz0MLFTHdWBc" int2:id="eL1P7RAj">
      <int2:state int2:type="gram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5C3330"/>
    <w:multiLevelType w:val="hybridMultilevel"/>
    <w:tmpl w:val="FD14789C"/>
    <w:lvl w:ilvl="0" w:tplc="0409000F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" w15:restartNumberingAfterBreak="0">
    <w:nsid w:val="4DF1698E"/>
    <w:multiLevelType w:val="hybridMultilevel"/>
    <w:tmpl w:val="67C0CDB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Times New Roman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Times New Roman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Times New Roman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6B5D1551"/>
    <w:multiLevelType w:val="hybridMultilevel"/>
    <w:tmpl w:val="52C6C8D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3" w15:restartNumberingAfterBreak="0">
    <w:nsid w:val="6D2D3778"/>
    <w:multiLevelType w:val="hybridMultilevel"/>
    <w:tmpl w:val="007CF4CE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>
      <w:start w:val="1"/>
      <w:numFmt w:val="decimal"/>
      <w:lvlText w:val="%4."/>
      <w:lvlJc w:val="left"/>
      <w:pPr>
        <w:ind w:left="3960" w:hanging="360"/>
      </w:pPr>
    </w:lvl>
    <w:lvl w:ilvl="4" w:tplc="04090019">
      <w:start w:val="1"/>
      <w:numFmt w:val="lowerLetter"/>
      <w:lvlText w:val="%5."/>
      <w:lvlJc w:val="left"/>
      <w:pPr>
        <w:ind w:left="4680" w:hanging="360"/>
      </w:pPr>
    </w:lvl>
    <w:lvl w:ilvl="5" w:tplc="0409001B">
      <w:start w:val="1"/>
      <w:numFmt w:val="lowerRoman"/>
      <w:lvlText w:val="%6."/>
      <w:lvlJc w:val="right"/>
      <w:pPr>
        <w:ind w:left="5400" w:hanging="180"/>
      </w:pPr>
    </w:lvl>
    <w:lvl w:ilvl="6" w:tplc="0409000F">
      <w:start w:val="1"/>
      <w:numFmt w:val="decimal"/>
      <w:lvlText w:val="%7."/>
      <w:lvlJc w:val="left"/>
      <w:pPr>
        <w:ind w:left="6120" w:hanging="360"/>
      </w:pPr>
    </w:lvl>
    <w:lvl w:ilvl="7" w:tplc="04090019">
      <w:start w:val="1"/>
      <w:numFmt w:val="lowerLetter"/>
      <w:lvlText w:val="%8."/>
      <w:lvlJc w:val="left"/>
      <w:pPr>
        <w:ind w:left="6840" w:hanging="360"/>
      </w:pPr>
    </w:lvl>
    <w:lvl w:ilvl="8" w:tplc="0409001B">
      <w:start w:val="1"/>
      <w:numFmt w:val="lowerRoman"/>
      <w:lvlText w:val="%9."/>
      <w:lvlJc w:val="right"/>
      <w:pPr>
        <w:ind w:left="7560" w:hanging="180"/>
      </w:pPr>
    </w:lvl>
  </w:abstractNum>
  <w:num w:numId="1" w16cid:durableId="1685091329">
    <w:abstractNumId w:val="0"/>
  </w:num>
  <w:num w:numId="2" w16cid:durableId="77177695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49260057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919868828">
    <w:abstractNumId w:val="1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Zak, Elizabeth">
    <w15:presenceInfo w15:providerId="AD" w15:userId="S::ezak@lasclev.org::44d256aa-4660-495c-b7bd-f2e5cac652fd"/>
  </w15:person>
</w15:people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25"/>
  <w:attachedTemplate r:id="rId1"/>
  <w:trackRevisions w:val="false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6DAF"/>
    <w:rsid w:val="0008459F"/>
    <w:rsid w:val="000C0C60"/>
    <w:rsid w:val="000D5875"/>
    <w:rsid w:val="000F23B5"/>
    <w:rsid w:val="000F76B8"/>
    <w:rsid w:val="001552CE"/>
    <w:rsid w:val="001C56B0"/>
    <w:rsid w:val="001E47B4"/>
    <w:rsid w:val="00215DA1"/>
    <w:rsid w:val="002400C6"/>
    <w:rsid w:val="00255A70"/>
    <w:rsid w:val="00281D01"/>
    <w:rsid w:val="00295BE0"/>
    <w:rsid w:val="002C5C0E"/>
    <w:rsid w:val="002D2483"/>
    <w:rsid w:val="002D4FBD"/>
    <w:rsid w:val="002F1906"/>
    <w:rsid w:val="00304773"/>
    <w:rsid w:val="0031114F"/>
    <w:rsid w:val="00326DAF"/>
    <w:rsid w:val="003358F4"/>
    <w:rsid w:val="003365F2"/>
    <w:rsid w:val="003B3C84"/>
    <w:rsid w:val="003B4488"/>
    <w:rsid w:val="003E4F7D"/>
    <w:rsid w:val="0040645E"/>
    <w:rsid w:val="004102AA"/>
    <w:rsid w:val="00417F4C"/>
    <w:rsid w:val="004251B5"/>
    <w:rsid w:val="00437823"/>
    <w:rsid w:val="00457C9C"/>
    <w:rsid w:val="004C6927"/>
    <w:rsid w:val="004D0045"/>
    <w:rsid w:val="004F6F0C"/>
    <w:rsid w:val="00512B08"/>
    <w:rsid w:val="00583F23"/>
    <w:rsid w:val="005A1907"/>
    <w:rsid w:val="005B562A"/>
    <w:rsid w:val="00600E3C"/>
    <w:rsid w:val="00624C50"/>
    <w:rsid w:val="006401A0"/>
    <w:rsid w:val="00650F06"/>
    <w:rsid w:val="00662F82"/>
    <w:rsid w:val="00682CAB"/>
    <w:rsid w:val="00683320"/>
    <w:rsid w:val="0078493F"/>
    <w:rsid w:val="0078591F"/>
    <w:rsid w:val="007B0075"/>
    <w:rsid w:val="007F5C23"/>
    <w:rsid w:val="00835845"/>
    <w:rsid w:val="00864953"/>
    <w:rsid w:val="00890446"/>
    <w:rsid w:val="00896483"/>
    <w:rsid w:val="008A2AAB"/>
    <w:rsid w:val="008B0EB7"/>
    <w:rsid w:val="00911559"/>
    <w:rsid w:val="00922073"/>
    <w:rsid w:val="00964B56"/>
    <w:rsid w:val="00965871"/>
    <w:rsid w:val="00996C96"/>
    <w:rsid w:val="009A559F"/>
    <w:rsid w:val="00A00940"/>
    <w:rsid w:val="00A538A5"/>
    <w:rsid w:val="00AA5BA1"/>
    <w:rsid w:val="00B73734"/>
    <w:rsid w:val="00B7571B"/>
    <w:rsid w:val="00B9786B"/>
    <w:rsid w:val="00BF515D"/>
    <w:rsid w:val="00C01703"/>
    <w:rsid w:val="00C41754"/>
    <w:rsid w:val="00C64BF3"/>
    <w:rsid w:val="00C72EC3"/>
    <w:rsid w:val="00CB6D6A"/>
    <w:rsid w:val="00CE7D35"/>
    <w:rsid w:val="00D02923"/>
    <w:rsid w:val="00D22DE6"/>
    <w:rsid w:val="00D312CB"/>
    <w:rsid w:val="00D56078"/>
    <w:rsid w:val="00D97515"/>
    <w:rsid w:val="00DF1482"/>
    <w:rsid w:val="00E33D54"/>
    <w:rsid w:val="00E614EA"/>
    <w:rsid w:val="00E93D46"/>
    <w:rsid w:val="00EC5460"/>
    <w:rsid w:val="00EC77BB"/>
    <w:rsid w:val="00ED03F0"/>
    <w:rsid w:val="00F363D1"/>
    <w:rsid w:val="00F60A4A"/>
    <w:rsid w:val="00F63033"/>
    <w:rsid w:val="00F6768E"/>
    <w:rsid w:val="00F80DC4"/>
    <w:rsid w:val="00F93999"/>
    <w:rsid w:val="02C5D2E6"/>
    <w:rsid w:val="079B44E0"/>
    <w:rsid w:val="0A215AE5"/>
    <w:rsid w:val="0C7AA7C1"/>
    <w:rsid w:val="0DAB1D81"/>
    <w:rsid w:val="1041437E"/>
    <w:rsid w:val="13A11465"/>
    <w:rsid w:val="17E66D26"/>
    <w:rsid w:val="183321AF"/>
    <w:rsid w:val="1BE1DAEF"/>
    <w:rsid w:val="1DEC677F"/>
    <w:rsid w:val="2056847D"/>
    <w:rsid w:val="214F6395"/>
    <w:rsid w:val="2B40B5CB"/>
    <w:rsid w:val="2F3DA197"/>
    <w:rsid w:val="30FE0F36"/>
    <w:rsid w:val="33CE8982"/>
    <w:rsid w:val="3FA0519B"/>
    <w:rsid w:val="438B5206"/>
    <w:rsid w:val="46F5946B"/>
    <w:rsid w:val="501B4925"/>
    <w:rsid w:val="5666FA62"/>
    <w:rsid w:val="5753FD32"/>
    <w:rsid w:val="5E568E2C"/>
    <w:rsid w:val="601F776D"/>
    <w:rsid w:val="60959828"/>
    <w:rsid w:val="6D1B586C"/>
    <w:rsid w:val="6F2C824E"/>
    <w:rsid w:val="79AA963A"/>
    <w:rsid w:val="7E894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444BB7"/>
  <w15:chartTrackingRefBased/>
  <w15:docId w15:val="{1CE16A61-49B8-4263-9AE1-37CDB7501D5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Garamond" w:hAnsi="Garamond" w:eastAsiaTheme="minorHAnsi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AA5BA1"/>
    <w:pPr>
      <w:spacing w:after="0" w:line="240" w:lineRule="auto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8591F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78591F"/>
  </w:style>
  <w:style w:type="paragraph" w:styleId="Footer">
    <w:name w:val="footer"/>
    <w:basedOn w:val="Normal"/>
    <w:link w:val="FooterChar"/>
    <w:uiPriority w:val="99"/>
    <w:unhideWhenUsed/>
    <w:rsid w:val="0078591F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78591F"/>
  </w:style>
  <w:style w:type="character" w:styleId="Hyperlink">
    <w:name w:val="Hyperlink"/>
    <w:basedOn w:val="DefaultParagraphFont"/>
    <w:uiPriority w:val="99"/>
    <w:unhideWhenUsed/>
    <w:rsid w:val="00AA5BA1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DF1482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326DAF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457C9C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457C9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57C9C"/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457C9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57C9C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457C9C"/>
    <w:rPr>
      <w:b/>
      <w:bCs/>
      <w:sz w:val="20"/>
      <w:szCs w:val="20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04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1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4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1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84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47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2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34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22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54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6/09/relationships/commentsIds" Target="commentsIds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microsoft.com/office/2011/relationships/commentsExtended" Target="commentsExtended.xm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comments" Target="comments.xml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microsoft.com/office/2011/relationships/people" Target="peop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18/08/relationships/commentsExtensible" Target="commentsExtensible.xml"/><Relationship Id="R8efb6083d6574ae3" Type="http://schemas.openxmlformats.org/officeDocument/2006/relationships/footer" Target="footer2.xml"/><Relationship Id="Ra10c1ef33cf04eb5" Type="http://schemas.microsoft.com/office/2020/10/relationships/intelligence" Target="intelligence2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sreddy\OneDrive%20-%20LASC\Documents\Custom%20Office%20Templates\Contact%20Letter.dotx" TargetMode="Externa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49B0D9D92167442A8E0E99F7112B591" ma:contentTypeVersion="15" ma:contentTypeDescription="Create a new document." ma:contentTypeScope="" ma:versionID="7eedbb498fd2d5083aac6e2c054e275c">
  <xsd:schema xmlns:xsd="http://www.w3.org/2001/XMLSchema" xmlns:xs="http://www.w3.org/2001/XMLSchema" xmlns:p="http://schemas.microsoft.com/office/2006/metadata/properties" xmlns:ns2="d62e41c9-7822-42ad-9c04-bd8d0fb23f5c" xmlns:ns3="4d2751dc-8e68-43b6-b178-a0d80fdb56b1" targetNamespace="http://schemas.microsoft.com/office/2006/metadata/properties" ma:root="true" ma:fieldsID="d9604bd0ff4492ff18e0a2908373d032" ns2:_="" ns3:_="">
    <xsd:import namespace="d62e41c9-7822-42ad-9c04-bd8d0fb23f5c"/>
    <xsd:import namespace="4d2751dc-8e68-43b6-b178-a0d80fdb56b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DateTaken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2e41c9-7822-42ad-9c04-bd8d0fb23f5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b575f68e-5cd9-4cf8-8d12-2da1833d1bf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2751dc-8e68-43b6-b178-a0d80fdb56b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5d40d8cb-e33b-4a7b-bc8d-2a8a0c9f93ab}" ma:internalName="TaxCatchAll" ma:showField="CatchAllData" ma:web="4d2751dc-8e68-43b6-b178-a0d80fdb56b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62e41c9-7822-42ad-9c04-bd8d0fb23f5c">
      <Terms xmlns="http://schemas.microsoft.com/office/infopath/2007/PartnerControls"/>
    </lcf76f155ced4ddcb4097134ff3c332f>
    <TaxCatchAll xmlns="4d2751dc-8e68-43b6-b178-a0d80fdb56b1" xsi:nil="true"/>
  </documentManagement>
</p:properties>
</file>

<file path=customXml/itemProps1.xml><?xml version="1.0" encoding="utf-8"?>
<ds:datastoreItem xmlns:ds="http://schemas.openxmlformats.org/officeDocument/2006/customXml" ds:itemID="{F6A2F1E8-6248-4804-99E3-AB0AAFC21BA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79BEA70-658A-454D-9EF9-42AA92866E4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62e41c9-7822-42ad-9c04-bd8d0fb23f5c"/>
    <ds:schemaRef ds:uri="4d2751dc-8e68-43b6-b178-a0d80fdb56b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E122FDE-75DC-4B10-AF7C-0A172F97876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2D80AFA-C238-4615-91FF-B2F3ED5BE854}">
  <ds:schemaRefs>
    <ds:schemaRef ds:uri="http://schemas.microsoft.com/office/2006/metadata/properties"/>
    <ds:schemaRef ds:uri="http://schemas.microsoft.com/office/infopath/2007/PartnerControls"/>
    <ds:schemaRef ds:uri="d62e41c9-7822-42ad-9c04-bd8d0fb23f5c"/>
    <ds:schemaRef ds:uri="4d2751dc-8e68-43b6-b178-a0d80fdb56b1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Contact Letter.dotx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Reddy, Suparna</dc:creator>
  <keywords/>
  <dc:description/>
  <lastModifiedBy>Patel, Shruti</lastModifiedBy>
  <revision>14</revision>
  <lastPrinted>2023-02-27T13:47:00.0000000Z</lastPrinted>
  <dcterms:created xsi:type="dcterms:W3CDTF">2024-09-17T18:33:00.0000000Z</dcterms:created>
  <dcterms:modified xsi:type="dcterms:W3CDTF">2025-09-30T15:23:46.2154665Z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0x010100849B0D9D92167442A8E0E99F7112B591</vt:lpwstr>
  </property>
  <property fmtid="{D5CDD505-2E9C-101B-9397-08002B2CF9AE}" pid="3" name="MediaServiceImageTags">
    <vt:lpwstr/>
  </property>
</Properties>
</file>