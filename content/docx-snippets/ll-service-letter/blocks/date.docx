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3D54" w:rsidP="2B40B5CB" w:rsidRDefault="00E33D54" w14:paraId="1C084D8D" w14:textId="3BD802E7">
      <w:pPr>
        <w:ind w:left="1440"/>
      </w:pPr>
      <w:r w:rsidRPr="2B40B5CB" w:rsidR="079B44E0">
        <w:rPr>
          <w:highlight w:val="yellow"/>
        </w:rPr>
        <w:t>{{ fields.filing_date }}</w:t>
      </w:r>
    </w:p>
    <w:p w:rsidR="00E33D54" w:rsidP="2B40B5CB" w:rsidRDefault="00E33D54" w14:paraId="0593CADB" w14:textId="77777777">
      <w:pPr>
        <w:ind w:left="1440"/>
      </w:pPr>
    </w:p>
    <w:p w:rsidR="00E33D54" w:rsidP="2B40B5CB" w:rsidRDefault="00E33D54" w14:paraId="11D9E29E" w14:textId="48BB6B0F">
      <w:pPr>
        <w:ind w:left="1440"/>
        <w:rPr>
          <w:highlight w:val="yellow"/>
        </w:rPr>
      </w:pPr>
      <w:r w:rsidRPr="2B40B5CB" w:rsidR="079B44E0">
        <w:rPr>
          <w:highlight w:val="yellow"/>
        </w:rPr>
        <w:t>{{ blocks["date"]["paragraphs"][0] }}</w:t>
      </w:r>
      <w:r w:rsidRPr="2B40B5CB" w:rsidR="5666FA62">
        <w:rPr>
          <w:highlight w:val="yellow"/>
        </w:rPr>
      </w:r>
      <w:r w:rsidRPr="2B40B5CB" w:rsidR="079B44E0">
        <w:rPr>
          <w:highlight w:val="yellow"/>
        </w:rPr>
      </w:r>
    </w:p>
    <w:p w:rsidR="00E33D54" w:rsidP="2B40B5CB" w:rsidRDefault="00E33D54" w14:paraId="6ED77D92" w14:textId="77777777">
      <w:pPr>
        <w:ind w:left="1440"/>
        <w:rPr>
          <w:highlight w:val="yellow"/>
        </w:rPr>
      </w:pPr>
      <w:r w:rsidRPr="2B40B5CB" w:rsidR="079B44E0">
        <w:rPr>
          <w:highlight w:val="yellow"/>
        </w:rPr>
        <w:t>{{ blocks["date"]["paragraphs"][1] }}</w:t>
      </w:r>
    </w:p>
    <w:p w:rsidR="00215DA1" w:rsidP="2B40B5CB" w:rsidRDefault="00E33D54" w14:paraId="5BF93064" w14:textId="77777777">
      <w:pPr>
        <w:ind w:left="1440"/>
      </w:pPr>
      <w:r w:rsidRPr="2B40B5CB" w:rsidR="079B44E0">
        <w:rPr>
          <w:highlight w:val="yellow"/>
        </w:rPr>
        <w:t>{{ blocks["date"]["paragraphs"][2] }}</w:t>
      </w:r>
    </w:p>
    <w:p w:rsidR="00215DA1" w:rsidP="2B40B5CB" w:rsidRDefault="00215DA1" w14:paraId="01C24AF7" w14:textId="77777777">
      <w:pPr>
        <w:ind w:left="1440"/>
      </w:pPr>
    </w:p>
    <w:p w:rsidRPr="00EC3F5D" w:rsidR="00DF1482" w:rsidP="0C7AA7C1" w:rsidRDefault="00DF1482" w14:paraId="67DADCA3" w14:textId="635539E8">
      <w:pPr>
        <w:ind w:left="1440" w:hanging="0"/>
        <w:rPr>
          <w:i w:val="1"/>
          <w:iCs w:val="1"/>
        </w:rPr>
      </w:pPr>
      <w:bookmarkStart w:name="_Int_gjgZW2PT" w:id="1014241033"/>
      <w:r w:rsidRPr="0C7AA7C1" w:rsidR="601F776D">
        <w:rPr>
          <w:b w:val="1"/>
          <w:bCs w:val="1"/>
        </w:rPr>
        <w:t>{{ blocks["date"]["paragraphs"][3] }}</w:t>
      </w:r>
      <w:r/>
      <w:bookmarkEnd w:id="1014241033"/>
      <w:r w:rsidRPr="0C7AA7C1" w:rsidR="6D1B586C">
        <w:rPr>
          <w:i w:val="1"/>
          <w:iCs w:val="1"/>
          <w:highlight w:val="yellow"/>
        </w:rPr>
      </w:r>
    </w:p>
    <w:p w:rsidR="00DF1482" w:rsidP="2B40B5CB" w:rsidRDefault="00DF1482" w14:paraId="524F566B" w14:textId="77777777">
      <w:pPr>
        <w:ind w:left="1440" w:firstLine="720"/>
      </w:pPr>
      <w:r w:rsidR="601F776D">
        <w:rPr/>
        <w:t>{{ blocks["date"]["paragraphs"][4] }}</w:t>
      </w:r>
      <w:r w:rsidRPr="004102AA" w:rsidR="6D1B586C">
        <w:rPr>
          <w:rFonts w:cs="Calibri"/>
          <w:highlight w:val="yellow"/>
        </w:rPr>
      </w:r>
      <w:r w:rsidR="601F776D">
        <w:rPr/>
      </w:r>
      <w:r w:rsidRPr="00E93D46" w:rsidR="601F776D">
        <w:rPr>
          <w:highlight w:val="yellow"/>
        </w:rPr>
      </w:r>
      <w:r w:rsidR="601F776D">
        <w:rPr/>
      </w:r>
    </w:p>
    <w:p w:rsidR="00DF1482" w:rsidP="2B40B5CB" w:rsidRDefault="00DF1482" w14:paraId="48B334B7" w14:textId="77777777">
      <w:pPr>
        <w:ind w:left="1440"/>
      </w:pPr>
    </w:p>
    <w:p w:rsidR="00DF1482" w:rsidP="2B40B5CB" w:rsidRDefault="00DF1482" w14:paraId="1DFA3543" w14:textId="77777777">
      <w:pPr>
        <w:ind w:left="1440"/>
      </w:pPr>
      <w:r w:rsidR="601F776D">
        <w:rPr/>
        <w:t>{{ blocks["date"]["paragraphs"][5] }}</w:t>
      </w:r>
      <w:r w:rsidRPr="2B40B5CB" w:rsidR="1041437E">
        <w:rPr>
          <w:highlight w:val="yellow"/>
        </w:rPr>
      </w:r>
      <w:r w:rsidRPr="2B40B5CB" w:rsidR="601F776D">
        <w:rPr>
          <w:highlight w:val="yellow"/>
        </w:rPr>
      </w:r>
      <w:r w:rsidRPr="2B40B5CB" w:rsidR="1041437E">
        <w:rPr>
          <w:highlight w:val="yellow"/>
        </w:rPr>
      </w:r>
      <w:r w:rsidR="601F776D">
        <w:rPr/>
      </w:r>
    </w:p>
    <w:p w:rsidR="004102AA" w:rsidP="2B40B5CB" w:rsidRDefault="004102AA" w14:paraId="68DDF0AE" w14:textId="41E2F6F7">
      <w:pPr>
        <w:ind w:left="1440"/>
        <w:rPr>
          <w:b w:val="1"/>
          <w:bCs w:val="1"/>
        </w:rPr>
      </w:pPr>
    </w:p>
    <w:p w:rsidR="00255A70" w:rsidP="2B40B5CB" w:rsidRDefault="00255A70" w14:paraId="456AEF00" w14:textId="3E263F5C">
      <w:pPr>
        <w:ind w:left="1440"/>
      </w:pPr>
      <w:r w:rsidR="183321AF">
        <w:rPr/>
        <w:t>{{ blocks["date"]["paragraphs"][6] }}</w:t>
      </w:r>
      <w:r w:rsidR="183321AF">
        <w:rPr/>
      </w:r>
      <w:r w:rsidRPr="2B40B5CB" w:rsidR="183321AF">
        <w:rPr>
          <w:highlight w:val="yellow"/>
        </w:rPr>
      </w:r>
      <w:r w:rsidR="183321AF">
        <w:rPr/>
      </w:r>
      <w:r w:rsidRPr="2B40B5CB" w:rsidR="183321AF">
        <w:rPr>
          <w:highlight w:val="yellow"/>
        </w:rPr>
      </w:r>
      <w:commentRangeStart w:id="3"/>
      <w:r w:rsidRPr="2B40B5CB" w:rsidR="60959828">
        <w:rPr>
          <w:highlight w:val="yellow"/>
        </w:rPr>
      </w:r>
      <w:r w:rsidRPr="2B40B5CB" w:rsidR="60959828">
        <w:rPr>
          <w:highlight w:val="yellow"/>
        </w:rPr>
      </w:r>
      <w:r w:rsidRPr="2B40B5CB" w:rsidR="183321AF">
        <w:rPr>
          <w:highlight w:val="yellow"/>
        </w:rPr>
      </w:r>
      <w:r w:rsidR="183321AF">
        <w:rPr/>
      </w:r>
      <w:commentRangeEnd w:id="3"/>
      <w:r>
        <w:rPr>
          <w:rStyle w:val="CommentReference"/>
        </w:rPr>
      </w:r>
      <w:r w:rsidR="183321AF">
        <w:rPr/>
      </w:r>
      <w:r w:rsidRPr="2B40B5CB" w:rsidR="183321AF">
        <w:rPr>
          <w:highlight w:val="yellow"/>
        </w:rPr>
      </w:r>
      <w:r w:rsidR="183321AF">
        <w:rPr/>
      </w:r>
    </w:p>
    <w:p w:rsidR="005B562A" w:rsidP="2B40B5CB" w:rsidRDefault="005B562A" w14:paraId="6D2C7EB8" w14:textId="77777777">
      <w:pPr>
        <w:ind w:left="1440"/>
      </w:pPr>
    </w:p>
    <w:p w:rsidRPr="00255A70" w:rsidR="005B562A" w:rsidP="2B40B5CB" w:rsidRDefault="005B562A" w14:paraId="123F6B5A" w14:textId="2E590285">
      <w:pPr>
        <w:ind w:left="1440"/>
      </w:pPr>
      <w:r w:rsidR="5E568E2C">
        <w:rPr/>
        <w:t>{{ blocks["date"]["paragraphs"][7] }}</w:t>
      </w:r>
      <w:r w:rsidR="438B5206">
        <w:rPr/>
      </w:r>
      <w:r w:rsidR="438B5206">
        <w:rPr/>
      </w:r>
      <w:r w:rsidR="438B5206">
        <w:rPr/>
      </w:r>
    </w:p>
    <w:p w:rsidR="00890446" w:rsidP="2B40B5CB" w:rsidRDefault="00890446" w14:paraId="2567237F" w14:textId="77777777">
      <w:pPr>
        <w:ind w:left="1440"/>
      </w:pPr>
    </w:p>
    <w:p w:rsidR="00B9786B" w:rsidP="2B40B5CB" w:rsidRDefault="00B9786B" w14:paraId="00C98247" w14:textId="77777777">
      <w:pPr>
        <w:ind w:left="1440"/>
      </w:pPr>
      <w:r w:rsidR="7E894E3F">
        <w:rPr/>
        <w:t>{{ blocks["date"]["paragraphs"][8] }}</w:t>
      </w:r>
    </w:p>
    <w:p w:rsidR="00B9786B" w:rsidP="2B40B5CB" w:rsidRDefault="00B9786B" w14:paraId="4D9787AD" w14:textId="77777777">
      <w:pPr>
        <w:ind w:left="1440"/>
      </w:pPr>
    </w:p>
    <w:p w:rsidR="00B9786B" w:rsidP="2B40B5CB" w:rsidRDefault="00B9786B" w14:paraId="493CE64B" w14:textId="77777777">
      <w:pPr>
        <w:ind w:left="1440"/>
      </w:pPr>
    </w:p>
    <w:p w:rsidR="00B9786B" w:rsidP="2B40B5CB" w:rsidRDefault="00B9786B" w14:paraId="405BA682" w14:textId="77777777">
      <w:pPr>
        <w:ind w:left="1440"/>
      </w:pPr>
    </w:p>
    <w:sectPr w:rsidR="004102AA" w:rsidSect="00326DAF">
      <w:headerReference w:type="default" r:id="rId15"/>
      <w:headerReference w:type="first" r:id="rId16"/>
      <w:footerReference w:type="first" r:id="rId17"/>
      <w:pgSz w:w="12240" w:h="15840" w:orient="portrait" w:code="1"/>
      <w:pgMar w:top="1440" w:right="1440" w:bottom="900" w:left="1440" w:header="720" w:footer="720" w:gutter="0"/>
      <w:paperSrc w:first="264" w:other="264"/>
      <w:cols w:space="720"/>
      <w:titlePg/>
      <w:docGrid w:linePitch="360"/>
      <w:footerReference w:type="default" r:id="R8efb6083d6574ae3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EZ" w:author="Zak, Elizabeth" w:date="2025-05-15T15:32:00Z" w:id="3">
    <w:p w:rsidR="003B3C84" w:rsidP="003B3C84" w:rsidRDefault="003B3C84" w14:paraId="5A958200" w14:textId="77777777">
      <w:pPr>
        <w:pStyle w:val="CommentText"/>
      </w:pPr>
      <w:r>
        <w:rPr>
          <w:rStyle w:val="CommentReference"/>
        </w:rPr>
        <w:annotationRef/>
      </w:r>
      <w:r>
        <w:t>To make consistent with subject line above, and to make easier for NEO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5A95820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6E65287" w16cex:dateUtc="2025-05-15T19:32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A958200" w16cid:durableId="66E6528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63D1" w:rsidP="0078591F" w:rsidRDefault="00F363D1" w14:paraId="5E02378E" w14:textId="77777777">
      <w:r>
        <w:separator/>
      </w:r>
    </w:p>
  </w:endnote>
  <w:endnote w:type="continuationSeparator" w:id="0">
    <w:p w:rsidR="00F363D1" w:rsidP="0078591F" w:rsidRDefault="00F363D1" w14:paraId="023199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60A4A" w:rsidP="00F60A4A" w:rsidRDefault="00F60A4A" w14:paraId="3BCE2844" w14:textId="77777777">
    <w:pPr>
      <w:pStyle w:val="Footer"/>
      <w:tabs>
        <w:tab w:val="clear" w:pos="4680"/>
        <w:tab w:val="clear" w:pos="9360"/>
        <w:tab w:val="left" w:pos="7368"/>
      </w:tabs>
    </w:pPr>
    <w:r>
      <w:tab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40B5CB" w:rsidTr="2B40B5CB" w14:paraId="0F942E69">
      <w:trPr>
        <w:trHeight w:val="300"/>
      </w:trPr>
      <w:tc>
        <w:tcPr>
          <w:tcW w:w="3120" w:type="dxa"/>
          <w:tcMar/>
        </w:tcPr>
        <w:p w:rsidR="2B40B5CB" w:rsidP="2B40B5CB" w:rsidRDefault="2B40B5CB" w14:paraId="68F3BA96" w14:textId="2BD4479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B40B5CB" w:rsidP="2B40B5CB" w:rsidRDefault="2B40B5CB" w14:paraId="596AD73D" w14:textId="0665C36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B40B5CB" w:rsidRDefault="2B40B5CB" w14:paraId="208A99B7" w14:textId="3A9F8ECF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63D1" w:rsidP="0078591F" w:rsidRDefault="00F363D1" w14:paraId="224C3CD4" w14:textId="77777777">
      <w:r>
        <w:separator/>
      </w:r>
    </w:p>
  </w:footnote>
  <w:footnote w:type="continuationSeparator" w:id="0">
    <w:p w:rsidR="00F363D1" w:rsidP="0078591F" w:rsidRDefault="00F363D1" w14:paraId="0F6F19B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6078" w:rsidP="00F80DC4" w:rsidRDefault="00F80DC4" w14:paraId="1B11D8F9" w14:textId="3DD2EA0B">
    <w:pPr>
      <w:pStyle w:val="Header"/>
      <w:jc w:val="right"/>
    </w:pPr>
    <w:r>
      <w:t>Letter to {{ fields.ll }}, {{ fields.mmddyy }}, Page 1 of 2</w:t>
    </w:r>
    <w:r w:rsidRPr="004102AA" w:rsidR="004102AA">
      <w:rPr>
        <w:highlight w:val="yellow"/>
      </w:rPr>
    </w:r>
    <w:r w:rsidR="00E93D46">
      <w:rPr>
        <w:highlight w:val="yellow"/>
      </w:rPr>
    </w:r>
    <w:r w:rsidRPr="004102AA" w:rsidR="004102AA">
      <w:rPr>
        <w:highlight w:val="yellow"/>
      </w:rPr>
    </w:r>
    <w:r w:rsidR="004C6927"/>
    <w:r/>
    <w:r w:rsidRPr="004102AA" w:rsidR="004102AA">
      <w:rPr>
        <w:highlight w:val="yellow"/>
      </w:rPr>
    </w:r>
    <w:r w:rsidR="004102AA">
      <w:rPr>
        <w:highlight w:val="yellow"/>
      </w:rPr>
    </w:r>
    <w:r w:rsidRPr="004102AA" w:rsidR="004102AA">
      <w:rPr>
        <w:highlight w:val="yellow"/>
      </w:rPr>
    </w:r>
    <w:r w:rsidRPr="00E33D54"/>
    <w:r/>
    <w:r/>
    <w:r/>
    <w:r/>
    <w:r>
      <w:rPr>
        <w:noProof/>
      </w:rPr>
    </w:r>
    <w:r>
      <w:rPr>
        <w:noProof/>
      </w:rPr>
    </w:r>
    <w:r>
      <w:rPr>
        <w:noProof/>
      </w:rPr>
    </w:r>
    <w:r>
      <w:rPr>
        <w:noProof/>
      </w:rPr>
    </w:r>
    <w:r>
      <w:rPr>
        <w:noProof/>
      </w:rPr>
    </w:r>
    <w:r>
      <w:rPr>
        <w:noProof/>
      </w:rPr>
    </w:r>
    <w:r>
      <w:rPr>
        <w:noProof/>
      </w:rPr>
    </w:r>
    <w:r>
      <w:rPr>
        <w:noProof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F6768E" w:rsidR="00864953" w:rsidP="2B40B5CB" w:rsidRDefault="00F6768E" w14:paraId="2ED32F65" w14:textId="308400BA">
    <w:pPr>
      <w:pStyle w:val="Header"/>
      <w:jc w:val="right"/>
      <w:rPr>
        <w:noProof/>
      </w:rPr>
    </w:pPr>
    <w:r w:rsidR="2B40B5CB">
      <w:rPr/>
      <w:t xml:space="preserve">Letter to </w:t>
    </w:r>
    <w:r w:rsidRPr="2B40B5CB" w:rsidR="2B40B5CB">
      <w:rPr>
        <w:highlight w:val="yellow"/>
      </w:rPr>
      <w:t>[LL]</w:t>
    </w:r>
    <w:r w:rsidR="2B40B5CB">
      <w:rPr/>
      <w:t xml:space="preserve">, </w:t>
    </w:r>
    <w:r w:rsidRPr="2B40B5CB" w:rsidR="2B40B5CB">
      <w:rPr>
        <w:highlight w:val="yellow"/>
      </w:rPr>
      <w:t>[mm/dd/</w:t>
    </w:r>
    <w:r w:rsidRPr="2B40B5CB" w:rsidR="2B40B5CB">
      <w:rPr>
        <w:highlight w:val="yellow"/>
      </w:rPr>
      <w:t>yy</w:t>
    </w:r>
    <w:r w:rsidRPr="2B40B5CB" w:rsidR="2B40B5CB">
      <w:rPr>
        <w:highlight w:val="yellow"/>
      </w:rPr>
      <w:t>]</w:t>
    </w:r>
    <w:r w:rsidR="2B40B5CB">
      <w:rPr/>
      <w:t xml:space="preserve">, Page </w:t>
    </w:r>
    <w:r w:rsidRPr="2B40B5CB">
      <w:rPr>
        <w:noProof/>
      </w:rPr>
      <w:fldChar w:fldCharType="begin"/>
    </w:r>
    <w:r>
      <w:instrText xml:space="preserve"> PAGE   \* MERGEFORMAT </w:instrText>
    </w:r>
    <w:r>
      <w:fldChar w:fldCharType="separate"/>
    </w:r>
    <w:r w:rsidRPr="2B40B5CB" w:rsidR="2B40B5CB">
      <w:rPr>
        <w:noProof/>
      </w:rPr>
      <w:t>1</w:t>
    </w:r>
    <w:r w:rsidRPr="2B40B5CB">
      <w:rPr>
        <w:noProof/>
      </w:rPr>
      <w:fldChar w:fldCharType="end"/>
    </w:r>
    <w:r w:rsidRPr="2B40B5CB" w:rsidR="2B40B5CB">
      <w:rPr>
        <w:noProof/>
      </w:rPr>
      <w:t xml:space="preserve"> of </w:t>
    </w:r>
    <w:r w:rsidRPr="2B40B5CB">
      <w:rPr>
        <w:noProof/>
      </w:rPr>
      <w:fldChar w:fldCharType="begin"/>
    </w:r>
    <w:r w:rsidRPr="2B40B5CB">
      <w:rPr>
        <w:noProof/>
      </w:rPr>
      <w:instrText xml:space="preserve"> NUMPAGES  \* Arabic  \* MERGEFORMAT </w:instrText>
    </w:r>
    <w:r w:rsidRPr="2B40B5CB">
      <w:rPr>
        <w:noProof/>
      </w:rPr>
      <w:fldChar w:fldCharType="separate"/>
    </w:r>
    <w:r w:rsidRPr="2B40B5CB" w:rsidR="2B40B5CB">
      <w:rPr>
        <w:noProof/>
      </w:rPr>
      <w:t>2</w:t>
    </w:r>
    <w:r w:rsidRPr="2B40B5CB">
      <w:rPr>
        <w:noProof/>
      </w:rPr>
      <w:fldChar w:fldCharType="end"/>
    </w:r>
    <w:r>
      <w:rPr>
        <w:noProof/>
      </w:rPr>
      <w:drawing>
        <wp:anchor distT="0" distB="0" distL="114300" distR="114300" simplePos="0" relativeHeight="251658240" behindDoc="1" locked="1" layoutInCell="1" allowOverlap="1" wp14:anchorId="0A6ACD6E" wp14:editId="3E57ACA2">
          <wp:simplePos x="0" y="0"/>
          <wp:positionH relativeFrom="page">
            <wp:align>right</wp:align>
          </wp:positionH>
          <wp:positionV relativeFrom="page">
            <wp:posOffset>-1905</wp:posOffset>
          </wp:positionV>
          <wp:extent cx="7769860" cy="10058400"/>
          <wp:effectExtent l="0" t="0" r="2540" b="0"/>
          <wp:wrapNone/>
          <wp:docPr id="4" name="Picture 4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986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Pr="00F6768E" w:rsidR="00864953" w:rsidP="2B40B5CB" w:rsidRDefault="00F6768E" w14:paraId="3208C62B" w14:textId="7E63902B">
    <w:pPr>
      <w:pStyle w:val="Header"/>
      <w:jc w:val="right"/>
      <w:rPr>
        <w:noProof/>
      </w:rPr>
    </w:pPr>
  </w:p>
  <w:p w:rsidRPr="00F6768E" w:rsidR="00864953" w:rsidP="2B40B5CB" w:rsidRDefault="00F6768E" w14:paraId="4837110E" w14:textId="6E0DF36A">
    <w:pPr>
      <w:pStyle w:val="Header"/>
      <w:jc w:val="right"/>
      <w:rPr>
        <w:noProof/>
      </w:rPr>
    </w:pPr>
  </w:p>
  <w:p w:rsidRPr="00F6768E" w:rsidR="00864953" w:rsidP="2B40B5CB" w:rsidRDefault="00F6768E" w14:paraId="7EC6CBCD" w14:textId="77777777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gjgZW2PT" int2:invalidationBookmarkName="" int2:hashCode="FMDz0MLFTHdWBc" int2:id="eL1P7RAj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C3330"/>
    <w:multiLevelType w:val="hybridMultilevel"/>
    <w:tmpl w:val="FD14789C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4DF1698E"/>
    <w:multiLevelType w:val="hybridMultilevel"/>
    <w:tmpl w:val="67C0CD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B5D1551"/>
    <w:multiLevelType w:val="hybridMultilevel"/>
    <w:tmpl w:val="52C6C8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 w15:restartNumberingAfterBreak="0">
    <w:nsid w:val="6D2D3778"/>
    <w:multiLevelType w:val="hybridMultilevel"/>
    <w:tmpl w:val="007CF4C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num w:numId="1" w16cid:durableId="1685091329">
    <w:abstractNumId w:val="0"/>
  </w:num>
  <w:num w:numId="2" w16cid:durableId="7717769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926005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19868828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Zak, Elizabeth">
    <w15:presenceInfo w15:providerId="AD" w15:userId="S::ezak@lasclev.org::44d256aa-4660-495c-b7bd-f2e5cac652fd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5"/>
  <w:attachedTemplate r:id="rId1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DAF"/>
    <w:rsid w:val="0008459F"/>
    <w:rsid w:val="000C0C60"/>
    <w:rsid w:val="000D5875"/>
    <w:rsid w:val="000F23B5"/>
    <w:rsid w:val="000F76B8"/>
    <w:rsid w:val="001552CE"/>
    <w:rsid w:val="001C56B0"/>
    <w:rsid w:val="001E47B4"/>
    <w:rsid w:val="00215DA1"/>
    <w:rsid w:val="002400C6"/>
    <w:rsid w:val="00255A70"/>
    <w:rsid w:val="00281D01"/>
    <w:rsid w:val="00295BE0"/>
    <w:rsid w:val="002C5C0E"/>
    <w:rsid w:val="002D2483"/>
    <w:rsid w:val="002D4FBD"/>
    <w:rsid w:val="002F1906"/>
    <w:rsid w:val="00304773"/>
    <w:rsid w:val="0031114F"/>
    <w:rsid w:val="00326DAF"/>
    <w:rsid w:val="003358F4"/>
    <w:rsid w:val="003365F2"/>
    <w:rsid w:val="003B3C84"/>
    <w:rsid w:val="003B4488"/>
    <w:rsid w:val="003E4F7D"/>
    <w:rsid w:val="0040645E"/>
    <w:rsid w:val="004102AA"/>
    <w:rsid w:val="00417F4C"/>
    <w:rsid w:val="004251B5"/>
    <w:rsid w:val="00437823"/>
    <w:rsid w:val="00457C9C"/>
    <w:rsid w:val="004C6927"/>
    <w:rsid w:val="004D0045"/>
    <w:rsid w:val="004F6F0C"/>
    <w:rsid w:val="00512B08"/>
    <w:rsid w:val="00583F23"/>
    <w:rsid w:val="005A1907"/>
    <w:rsid w:val="005B562A"/>
    <w:rsid w:val="00600E3C"/>
    <w:rsid w:val="00624C50"/>
    <w:rsid w:val="006401A0"/>
    <w:rsid w:val="00650F06"/>
    <w:rsid w:val="00662F82"/>
    <w:rsid w:val="00682CAB"/>
    <w:rsid w:val="00683320"/>
    <w:rsid w:val="0078493F"/>
    <w:rsid w:val="0078591F"/>
    <w:rsid w:val="007B0075"/>
    <w:rsid w:val="007F5C23"/>
    <w:rsid w:val="00835845"/>
    <w:rsid w:val="00864953"/>
    <w:rsid w:val="00890446"/>
    <w:rsid w:val="00896483"/>
    <w:rsid w:val="008A2AAB"/>
    <w:rsid w:val="008B0EB7"/>
    <w:rsid w:val="00911559"/>
    <w:rsid w:val="00922073"/>
    <w:rsid w:val="00964B56"/>
    <w:rsid w:val="00965871"/>
    <w:rsid w:val="00996C96"/>
    <w:rsid w:val="009A559F"/>
    <w:rsid w:val="00A00940"/>
    <w:rsid w:val="00A538A5"/>
    <w:rsid w:val="00AA5BA1"/>
    <w:rsid w:val="00B73734"/>
    <w:rsid w:val="00B7571B"/>
    <w:rsid w:val="00B9786B"/>
    <w:rsid w:val="00BF515D"/>
    <w:rsid w:val="00C01703"/>
    <w:rsid w:val="00C41754"/>
    <w:rsid w:val="00C64BF3"/>
    <w:rsid w:val="00C72EC3"/>
    <w:rsid w:val="00CB6D6A"/>
    <w:rsid w:val="00CE7D35"/>
    <w:rsid w:val="00D02923"/>
    <w:rsid w:val="00D22DE6"/>
    <w:rsid w:val="00D312CB"/>
    <w:rsid w:val="00D56078"/>
    <w:rsid w:val="00D97515"/>
    <w:rsid w:val="00DF1482"/>
    <w:rsid w:val="00E33D54"/>
    <w:rsid w:val="00E614EA"/>
    <w:rsid w:val="00E93D46"/>
    <w:rsid w:val="00EC5460"/>
    <w:rsid w:val="00EC77BB"/>
    <w:rsid w:val="00ED03F0"/>
    <w:rsid w:val="00F363D1"/>
    <w:rsid w:val="00F60A4A"/>
    <w:rsid w:val="00F63033"/>
    <w:rsid w:val="00F6768E"/>
    <w:rsid w:val="00F80DC4"/>
    <w:rsid w:val="00F93999"/>
    <w:rsid w:val="02C5D2E6"/>
    <w:rsid w:val="079B44E0"/>
    <w:rsid w:val="0A215AE5"/>
    <w:rsid w:val="0C7AA7C1"/>
    <w:rsid w:val="0DAB1D81"/>
    <w:rsid w:val="1041437E"/>
    <w:rsid w:val="13A11465"/>
    <w:rsid w:val="17E66D26"/>
    <w:rsid w:val="183321AF"/>
    <w:rsid w:val="1BE1DAEF"/>
    <w:rsid w:val="1DEC677F"/>
    <w:rsid w:val="2056847D"/>
    <w:rsid w:val="214F6395"/>
    <w:rsid w:val="2B40B5CB"/>
    <w:rsid w:val="2F3DA197"/>
    <w:rsid w:val="30FE0F36"/>
    <w:rsid w:val="33CE8982"/>
    <w:rsid w:val="3FA0519B"/>
    <w:rsid w:val="438B5206"/>
    <w:rsid w:val="46F5946B"/>
    <w:rsid w:val="501B4925"/>
    <w:rsid w:val="5666FA62"/>
    <w:rsid w:val="5753FD32"/>
    <w:rsid w:val="5E568E2C"/>
    <w:rsid w:val="601F776D"/>
    <w:rsid w:val="60959828"/>
    <w:rsid w:val="6D1B586C"/>
    <w:rsid w:val="6F2C824E"/>
    <w:rsid w:val="79AA963A"/>
    <w:rsid w:val="7E89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44BB7"/>
  <w15:chartTrackingRefBased/>
  <w15:docId w15:val="{1CE16A61-49B8-4263-9AE1-37CDB7501D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aramond" w:hAnsi="Garamond" w:eastAsiaTheme="minorHAns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5BA1"/>
    <w:pPr>
      <w:spacing w:after="0" w:line="240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591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8591F"/>
  </w:style>
  <w:style w:type="paragraph" w:styleId="Footer">
    <w:name w:val="footer"/>
    <w:basedOn w:val="Normal"/>
    <w:link w:val="FooterChar"/>
    <w:uiPriority w:val="99"/>
    <w:unhideWhenUsed/>
    <w:rsid w:val="0078591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8591F"/>
  </w:style>
  <w:style w:type="character" w:styleId="Hyperlink">
    <w:name w:val="Hyperlink"/>
    <w:basedOn w:val="DefaultParagraphFont"/>
    <w:uiPriority w:val="99"/>
    <w:unhideWhenUsed/>
    <w:rsid w:val="00AA5BA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F148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26DA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57C9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57C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57C9C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57C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7C9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57C9C"/>
    <w:rPr>
      <w:b/>
      <w:bCs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8efb6083d6574ae3" Type="http://schemas.openxmlformats.org/officeDocument/2006/relationships/footer" Target="footer2.xml"/><Relationship Id="Ra10c1ef33cf04eb5" Type="http://schemas.microsoft.com/office/2020/10/relationships/intelligence" Target="intelligence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Contact%20Letter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Props1.xml><?xml version="1.0" encoding="utf-8"?>
<ds:datastoreItem xmlns:ds="http://schemas.openxmlformats.org/officeDocument/2006/customXml" ds:itemID="{F6A2F1E8-6248-4804-99E3-AB0AAFC21B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9BEA70-658A-454D-9EF9-42AA92866E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122FDE-75DC-4B10-AF7C-0A172F9787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D80AFA-C238-4615-91FF-B2F3ED5BE854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Contact Letter.dotx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14</revision>
  <lastPrinted>2023-02-27T13:47:00.0000000Z</lastPrinted>
  <dcterms:created xsi:type="dcterms:W3CDTF">2024-09-17T18:33:00.0000000Z</dcterms:created>
  <dcterms:modified xsi:type="dcterms:W3CDTF">2025-09-30T15:23:46.2154665Z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