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B8940" w14:textId="77777777" w:rsidR="0086691C" w:rsidRPr="0086691C" w:rsidRDefault="0086691C" w:rsidP="007560D2">
      <w:pPr>
        <w:numPr>
          <w:ilvl w:val="1"/>
          <w:numId w:val="2"/>
        </w:numPr>
        <w:spacing w:after="0" w:line="276" w:lineRule="auto"/>
        <w:textAlignment w:val="center"/>
        <w:rPr>
          <w:rFonts w:ascii="Calibri" w:eastAsia="Times New Roman" w:hAnsi="Calibri" w:cs="Calibri"/>
          <w:kern w:val="0"/>
          <w:szCs w:val="24"/>
          <w14:ligatures w14:val="none"/>
        </w:rPr>
      </w:pPr>
      <w:r w:rsidRPr="0086691C">
        <w:rPr>
          <w:rFonts w:eastAsia="Times New Roman" w:cs="Calibri"/>
          <w:kern w:val="0"/>
          <w:szCs w:val="24"/>
          <w14:ligatures w14:val="none"/>
        </w:rPr>
        <w:t>EDEN</w:t>
      </w:r>
    </w:p>
    <w:sectPr w:rsidR="00A9353A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63FED"/>
    <w:multiLevelType w:val="multilevel"/>
    <w:tmpl w:val="3FA2A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BD903B6"/>
    <w:multiLevelType w:val="multilevel"/>
    <w:tmpl w:val="3258D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9972EFE"/>
    <w:multiLevelType w:val="hybridMultilevel"/>
    <w:tmpl w:val="1A4AEB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9E5146"/>
    <w:multiLevelType w:val="hybridMultilevel"/>
    <w:tmpl w:val="603685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850A6D"/>
    <w:multiLevelType w:val="multilevel"/>
    <w:tmpl w:val="685AD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68575499">
    <w:abstractNumId w:val="0"/>
  </w:num>
  <w:num w:numId="2" w16cid:durableId="1003629114">
    <w:abstractNumId w:val="1"/>
  </w:num>
  <w:num w:numId="3" w16cid:durableId="401952080">
    <w:abstractNumId w:val="2"/>
  </w:num>
  <w:num w:numId="4" w16cid:durableId="2040279678">
    <w:abstractNumId w:val="4"/>
  </w:num>
  <w:num w:numId="5" w16cid:durableId="17095271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53F"/>
    <w:rsid w:val="000F713D"/>
    <w:rsid w:val="0036742C"/>
    <w:rsid w:val="00412383"/>
    <w:rsid w:val="00590366"/>
    <w:rsid w:val="00610A6E"/>
    <w:rsid w:val="00705DA3"/>
    <w:rsid w:val="007560D2"/>
    <w:rsid w:val="0086691C"/>
    <w:rsid w:val="009E3853"/>
    <w:rsid w:val="00A67127"/>
    <w:rsid w:val="00A9353A"/>
    <w:rsid w:val="00AC4996"/>
    <w:rsid w:val="00C2553F"/>
    <w:rsid w:val="00D51C96"/>
    <w:rsid w:val="00D92F5A"/>
    <w:rsid w:val="00F34BFA"/>
    <w:rsid w:val="00FC4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4398C"/>
  <w15:chartTrackingRefBased/>
  <w15:docId w15:val="{A50C3E30-E491-4463-A64B-9E8BA54C7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60D2"/>
    <w:rPr>
      <w:rFonts w:ascii="Garamond" w:hAnsi="Garamond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669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</w:rPr>
  </w:style>
  <w:style w:type="paragraph" w:styleId="ListParagraph">
    <w:name w:val="List Paragraph"/>
    <w:basedOn w:val="Normal"/>
    <w:uiPriority w:val="34"/>
    <w:qFormat/>
    <w:rsid w:val="00C255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994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9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9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sreddy\OneDrive%20-%20LASC\Documents\Custom%20Office%20Templates\Closing%20Memo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62e41c9-7822-42ad-9c04-bd8d0fb23f5c">
      <Terms xmlns="http://schemas.microsoft.com/office/infopath/2007/PartnerControls"/>
    </lcf76f155ced4ddcb4097134ff3c332f>
    <TaxCatchAll xmlns="4d2751dc-8e68-43b6-b178-a0d80fdb56b1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49B0D9D92167442A8E0E99F7112B591" ma:contentTypeVersion="15" ma:contentTypeDescription="Create a new document." ma:contentTypeScope="" ma:versionID="7eedbb498fd2d5083aac6e2c054e275c">
  <xsd:schema xmlns:xsd="http://www.w3.org/2001/XMLSchema" xmlns:xs="http://www.w3.org/2001/XMLSchema" xmlns:p="http://schemas.microsoft.com/office/2006/metadata/properties" xmlns:ns2="d62e41c9-7822-42ad-9c04-bd8d0fb23f5c" xmlns:ns3="4d2751dc-8e68-43b6-b178-a0d80fdb56b1" targetNamespace="http://schemas.microsoft.com/office/2006/metadata/properties" ma:root="true" ma:fieldsID="d9604bd0ff4492ff18e0a2908373d032" ns2:_="" ns3:_="">
    <xsd:import namespace="d62e41c9-7822-42ad-9c04-bd8d0fb23f5c"/>
    <xsd:import namespace="4d2751dc-8e68-43b6-b178-a0d80fdb56b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2e41c9-7822-42ad-9c04-bd8d0fb23f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b575f68e-5cd9-4cf8-8d12-2da1833d1bf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2751dc-8e68-43b6-b178-a0d80fdb56b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5d40d8cb-e33b-4a7b-bc8d-2a8a0c9f93ab}" ma:internalName="TaxCatchAll" ma:showField="CatchAllData" ma:web="4d2751dc-8e68-43b6-b178-a0d80fdb56b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B22BE83-2257-4F3D-9DBA-A0E527EBDFF7}">
  <ds:schemaRefs>
    <ds:schemaRef ds:uri="http://schemas.microsoft.com/office/2006/metadata/properties"/>
    <ds:schemaRef ds:uri="http://schemas.microsoft.com/office/infopath/2007/PartnerControls"/>
    <ds:schemaRef ds:uri="d62e41c9-7822-42ad-9c04-bd8d0fb23f5c"/>
    <ds:schemaRef ds:uri="4d2751dc-8e68-43b6-b178-a0d80fdb56b1"/>
  </ds:schemaRefs>
</ds:datastoreItem>
</file>

<file path=customXml/itemProps2.xml><?xml version="1.0" encoding="utf-8"?>
<ds:datastoreItem xmlns:ds="http://schemas.openxmlformats.org/officeDocument/2006/customXml" ds:itemID="{62C3835B-428B-4B19-86AF-972EBBDCFDE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47EC6A4-C486-46DA-B16F-A2DBE97CDE6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62e41c9-7822-42ad-9c04-bd8d0fb23f5c"/>
    <ds:schemaRef ds:uri="4d2751dc-8e68-43b6-b178-a0d80fdb56b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Closing Memo</Template>
  <TotalTime>48</TotalTime>
  <Pages>2</Pages>
  <Words>208</Words>
  <Characters>1190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Reddy, Suparna</dc:creator>
  <cp:keywords/>
  <dc:description/>
  <cp:lastModifiedBy>Condon, Luke</cp:lastModifiedBy>
  <cp:revision>8</cp:revision>
  <dcterms:created xsi:type="dcterms:W3CDTF">2023-11-30T15:35:00Z</dcterms:created>
  <dcterms:modified xsi:type="dcterms:W3CDTF">2025-05-15T19:34:00Z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0x010100849B0D9D92167442A8E0E99F7112B591</vt:lpwstr>
  </property>
  <property fmtid="{D5CDD505-2E9C-101B-9397-08002B2CF9AE}" pid="3" name="MediaServiceImageTags">
    <vt:lpwstr/>
  </property>
</Properties>
</file>