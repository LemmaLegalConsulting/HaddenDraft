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AAA9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b/>
          <w:bCs/>
          <w:kern w:val="0"/>
          <w:szCs w:val="24"/>
          <w14:ligatures w14:val="none"/>
        </w:rPr>
        <w:t xml:space="preserve">CLOSING MEMO </w:t>
      </w:r>
    </w:p>
    <w:p w14:paraId="03BDD9F5" w14:textId="77777777" w:rsidR="0086691C" w:rsidRPr="0086691C" w:rsidRDefault="0086691C" w:rsidP="007560D2">
      <w:pPr>
        <w:spacing w:after="0" w:line="276" w:lineRule="auto"/>
        <w:rPr>
          <w:rFonts w:eastAsia="Times New Roman" w:cs="Calibri"/>
          <w:kern w:val="0"/>
          <w:szCs w:val="24"/>
          <w14:ligatures w14:val="none"/>
        </w:rPr>
      </w:pPr>
      <w:r w:rsidRPr="0086691C">
        <w:rPr>
          <w:rFonts w:eastAsia="Times New Roman" w:cs="Calibri"/>
          <w:kern w:val="0"/>
          <w:szCs w:val="24"/>
          <w14:ligatures w14:val="none"/>
        </w:rPr>
        <w:t> </w:t>
      </w:r>
    </w:p>
    <w:sectPr w:rsidR="00A9353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3FED"/>
    <w:multiLevelType w:val="multilevel"/>
    <w:tmpl w:val="3FA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903B6"/>
    <w:multiLevelType w:val="multilevel"/>
    <w:tmpl w:val="325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972EFE"/>
    <w:multiLevelType w:val="hybridMultilevel"/>
    <w:tmpl w:val="1A4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E5146"/>
    <w:multiLevelType w:val="hybridMultilevel"/>
    <w:tmpl w:val="6036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50A6D"/>
    <w:multiLevelType w:val="multilevel"/>
    <w:tmpl w:val="685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8575499">
    <w:abstractNumId w:val="0"/>
  </w:num>
  <w:num w:numId="2" w16cid:durableId="1003629114">
    <w:abstractNumId w:val="1"/>
  </w:num>
  <w:num w:numId="3" w16cid:durableId="401952080">
    <w:abstractNumId w:val="2"/>
  </w:num>
  <w:num w:numId="4" w16cid:durableId="2040279678">
    <w:abstractNumId w:val="4"/>
  </w:num>
  <w:num w:numId="5" w16cid:durableId="170952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3F"/>
    <w:rsid w:val="000F713D"/>
    <w:rsid w:val="0036742C"/>
    <w:rsid w:val="00412383"/>
    <w:rsid w:val="00590366"/>
    <w:rsid w:val="00610A6E"/>
    <w:rsid w:val="00705DA3"/>
    <w:rsid w:val="007560D2"/>
    <w:rsid w:val="0086691C"/>
    <w:rsid w:val="009E3853"/>
    <w:rsid w:val="00A67127"/>
    <w:rsid w:val="00A9353A"/>
    <w:rsid w:val="00AC4996"/>
    <w:rsid w:val="00C2553F"/>
    <w:rsid w:val="00D51C96"/>
    <w:rsid w:val="00D92F5A"/>
    <w:rsid w:val="00F34BFA"/>
    <w:rsid w:val="00FC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398C"/>
  <w15:chartTrackingRefBased/>
  <w15:docId w15:val="{A50C3E30-E491-4463-A64B-9E8BA54C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D2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C25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losing%20Mem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2BE83-2257-4F3D-9DBA-A0E527EBDFF7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2C3835B-428B-4B19-86AF-972EBBDCF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EC6A4-C486-46DA-B16F-A2DBE97CDE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Closing Memo</Template>
  <TotalTime>48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Condon, Luke</cp:lastModifiedBy>
  <cp:revision>8</cp:revision>
  <dcterms:created xsi:type="dcterms:W3CDTF">2023-11-30T15:35:00Z</dcterms:created>
  <dcterms:modified xsi:type="dcterms:W3CDTF">2025-05-15T19:34:00Z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