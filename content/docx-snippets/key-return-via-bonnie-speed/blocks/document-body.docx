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intelligence2.xml" ContentType="application/vnd.ms-office.intelligence2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975AD0" w:rsidR="00864D07" w:rsidP="6818AAF2" w:rsidRDefault="00975AD0" w14:paraId="1EA99767" w14:textId="08D1FEE6">
      <w:pPr>
        <w:pStyle w:val="Normal"/>
        <w:ind w:left="720" w:firstLine="720"/>
        <w:rPr>
          <w:b w:val="1"/>
          <w:bCs w:val="1"/>
        </w:rPr>
      </w:pPr>
      <w:r w:rsidRPr="6818AAF2" w:rsidR="00975AD0">
        <w:rPr>
          <w:highlight w:val="yellow"/>
        </w:rPr>
        <w:t>{{ blocks["document-body"]["paragraphs"][0] }}</w:t>
      </w:r>
    </w:p>
    <w:p w:rsidR="00864D07" w:rsidP="6818AAF2" w:rsidRDefault="00864D07" w14:paraId="6B220888" w14:textId="77777777" w14:noSpellErr="1">
      <w:pPr>
        <w:ind w:left="2520"/>
      </w:pPr>
    </w:p>
    <w:p w:rsidRPr="00A1361D" w:rsidR="00A1361D" w:rsidP="6818AAF2" w:rsidRDefault="00A1361D" w14:paraId="5B6B1E08" w14:textId="475EB7F4" w14:noSpellErr="1">
      <w:pPr>
        <w:ind w:left="1440"/>
        <w:rPr>
          <w:b w:val="1"/>
          <w:bCs w:val="1"/>
          <w:u w:val="single"/>
          <w:rPrChange w:author="" w16du:dateUtc="2025-05-15T20:05:00Z" w:id="1175630089">
            <w:rPr/>
          </w:rPrChange>
        </w:rPr>
      </w:pPr>
      <w:r w:rsidRPr="6818AAF2" w:rsidR="00A1361D">
        <w:rPr>
          <w:b w:val="1"/>
          <w:bCs w:val="1"/>
          <w:u w:val="single"/>
        </w:rPr>
        <w:t>{{ blocks["document-body"]["paragraphs"][1] }}</w:t>
      </w:r>
    </w:p>
    <w:p w:rsidR="00535E68" w:rsidP="6818AAF2" w:rsidRDefault="00975AD0" w14:paraId="6A4D94CD" w14:textId="7F0C6E4C" w14:noSpellErr="1">
      <w:pPr>
        <w:ind w:left="1440"/>
        <w:rPr>
          <w:highlight w:val="yellow"/>
        </w:rPr>
      </w:pPr>
      <w:r w:rsidRPr="6818AAF2" w:rsidR="00975AD0">
        <w:rPr>
          <w:highlight w:val="yellow"/>
        </w:rPr>
        <w:t>{{ blocks["document-body"]["paragraphs"][2] }}</w:t>
      </w:r>
      <w:r w:rsidRPr="6818AAF2" w:rsidR="00535E68">
        <w:rPr>
          <w:highlight w:val="yellow"/>
        </w:rPr>
      </w:r>
    </w:p>
    <w:p w:rsidRPr="00C145BB" w:rsidR="00C01703" w:rsidP="6818AAF2" w:rsidRDefault="00535E68" w14:paraId="13AE3981" w14:textId="3D526D64" w14:noSpellErr="1">
      <w:pPr>
        <w:ind w:left="1440"/>
      </w:pPr>
      <w:r w:rsidRPr="6818AAF2" w:rsidR="00535E68">
        <w:rPr>
          <w:highlight w:val="yellow"/>
        </w:rPr>
        <w:t>{{ blocks["document-body"]["paragraphs"][3] }}</w:t>
      </w:r>
      <w:r w:rsidRPr="6818AAF2" w:rsidR="00975AD0">
        <w:rPr>
          <w:highlight w:val="yellow"/>
        </w:rPr>
      </w:r>
    </w:p>
    <w:p w:rsidR="003F39F5" w:rsidP="6818AAF2" w:rsidRDefault="003F39F5" w14:paraId="1DE0B327" w14:textId="77777777" w14:noSpellErr="1">
      <w:pPr>
        <w:ind w:left="2520"/>
      </w:pPr>
    </w:p>
    <w:p w:rsidRPr="006B6F8E" w:rsidR="00864D07" w:rsidP="6818AAF2" w:rsidRDefault="00864D07" w14:paraId="504595DD" w14:textId="77777777" w14:noSpellErr="1">
      <w:pPr>
        <w:ind w:left="1440" w:hanging="0"/>
        <w:rPr>
          <w:b w:val="1"/>
          <w:bCs w:val="1"/>
        </w:rPr>
      </w:pPr>
      <w:bookmarkStart w:name="_Int_NR5yBUFg" w:id="709030597"/>
      <w:r w:rsidRPr="6818AAF2" w:rsidR="00864D07">
        <w:rPr>
          <w:b w:val="1"/>
          <w:bCs w:val="1"/>
        </w:rPr>
        <w:t>{{ blocks["document-body"]["paragraphs"][4] }}</w:t>
      </w:r>
      <w:r/>
      <w:bookmarkEnd w:id="709030597"/>
      <w:r w:rsidRPr="6818AAF2" w:rsidR="003F39F5">
        <w:rPr>
          <w:b w:val="1"/>
          <w:bCs w:val="1"/>
        </w:rPr>
      </w:r>
      <w:r w:rsidRPr="6818AAF2" w:rsidR="005D79BA">
        <w:rPr>
          <w:b w:val="1"/>
          <w:bCs w:val="1"/>
        </w:rPr>
      </w:r>
    </w:p>
    <w:p w:rsidRPr="006B6F8E" w:rsidR="00864D07" w:rsidP="6818AAF2" w:rsidRDefault="00864D07" w14:paraId="1893300E" w14:textId="77777777" w14:noSpellErr="1">
      <w:pPr>
        <w:ind w:left="2160" w:firstLine="0"/>
        <w:rPr>
          <w:i w:val="1"/>
          <w:iCs w:val="1"/>
        </w:rPr>
      </w:pPr>
      <w:r w:rsidRPr="6818AAF2" w:rsidR="00975AD0">
        <w:rPr>
          <w:i w:val="1"/>
          <w:iCs w:val="1"/>
          <w:highlight w:val="yellow"/>
        </w:rPr>
        <w:t>{{ blocks["document-body"]["paragraphs"][5] }}</w:t>
      </w:r>
      <w:r w:rsidRPr="6818AAF2" w:rsidR="00864D07">
        <w:rPr>
          <w:i w:val="1"/>
          <w:iCs w:val="1"/>
        </w:rPr>
      </w:r>
    </w:p>
    <w:p w:rsidR="00864D07" w:rsidP="6818AAF2" w:rsidRDefault="00864D07" w14:paraId="61A74AB9" w14:textId="5114C6F8">
      <w:pPr>
        <w:ind w:left="2160" w:firstLine="0"/>
        <w:rPr>
          <w:highlight w:val="yellow"/>
        </w:rPr>
      </w:pPr>
      <w:r w:rsidRPr="006F54BC" w:rsidR="00864D07">
        <w:rPr>
          <w:highlight w:val="yellow"/>
        </w:rPr>
        <w:t>{{ blocks["document-body"]["paragraphs"][6] }}</w:t>
      </w:r>
      <w:r w:rsidR="003F0A2F">
        <w:rPr/>
      </w:r>
      <w:r w:rsidRPr="003F0A2F" w:rsidR="003F0A2F">
        <w:rPr>
          <w:highlight w:val="yellow"/>
        </w:rPr>
      </w:r>
    </w:p>
    <w:p w:rsidR="00864D07" w:rsidP="6818AAF2" w:rsidRDefault="00864D07" w14:paraId="69EA798A" w14:textId="77777777" w14:noSpellErr="1">
      <w:pPr>
        <w:ind w:left="3600"/>
      </w:pPr>
    </w:p>
    <w:p w:rsidR="005D79BA" w:rsidP="6818AAF2" w:rsidRDefault="005D79BA" w14:paraId="63459745" w14:textId="77777777" w14:noSpellErr="1">
      <w:pPr>
        <w:ind w:left="1440"/>
        <w:rPr>
          <w:highlight w:val="yellow"/>
        </w:rPr>
      </w:pPr>
      <w:r w:rsidR="005D79BA">
        <w:rPr/>
        <w:t>{{ blocks["document-body"]["paragraphs"][7] }}</w:t>
      </w:r>
      <w:r w:rsidRPr="6818AAF2" w:rsidR="00975AD0">
        <w:rPr>
          <w:highlight w:val="yellow"/>
        </w:rPr>
      </w:r>
      <w:r w:rsidRPr="6818AAF2" w:rsidR="003F39F5">
        <w:rPr>
          <w:highlight w:val="yellow"/>
        </w:rPr>
      </w:r>
    </w:p>
    <w:p w:rsidR="005D79BA" w:rsidP="6818AAF2" w:rsidRDefault="005D79BA" w14:paraId="7FC920BB" w14:textId="77777777" w14:noSpellErr="1">
      <w:pPr>
        <w:ind w:left="2520"/>
      </w:pPr>
    </w:p>
    <w:p w:rsidR="003F39F5" w:rsidP="6818AAF2" w:rsidRDefault="003F39F5" w14:paraId="61F9B100" w14:textId="0B5E6CC4">
      <w:pPr>
        <w:ind w:left="1440"/>
      </w:pPr>
      <w:r w:rsidR="003F39F5">
        <w:rPr/>
        <w:t>{{ blocks["document-body"]["paragraphs"][8] }}</w:t>
      </w:r>
      <w:r w:rsidR="006301EC">
        <w:rPr/>
      </w:r>
      <w:r w:rsidR="003F39F5">
        <w:rPr/>
      </w:r>
      <w:r w:rsidR="003F39F5">
        <w:rPr/>
      </w:r>
      <w:r w:rsidR="006301EC">
        <w:rPr/>
      </w:r>
      <w:r w:rsidR="003F39F5">
        <w:rPr/>
      </w:r>
      <w:r w:rsidR="006301EC">
        <w:rPr/>
      </w:r>
      <w:r w:rsidR="006301EC">
        <w:rPr/>
      </w:r>
      <w:r w:rsidR="003F39F5">
        <w:rPr/>
      </w:r>
      <w:r w:rsidRPr="6818AAF2" w:rsidR="00975AD0">
        <w:rPr>
          <w:highlight w:val="yellow"/>
        </w:rPr>
      </w:r>
      <w:r w:rsidR="003F39F5">
        <w:rPr/>
      </w:r>
      <w:r w:rsidR="006301EC">
        <w:rPr/>
      </w:r>
      <w:r w:rsidRPr="6818AAF2" w:rsidR="00975AD0">
        <w:rPr>
          <w:highlight w:val="yellow"/>
        </w:rPr>
      </w:r>
      <w:r w:rsidRPr="6818AAF2" w:rsidR="00CE0159">
        <w:rPr>
          <w:highlight w:val="yellow"/>
        </w:rPr>
      </w:r>
      <w:r w:rsidRPr="6818AAF2" w:rsidR="00975AD0">
        <w:rPr>
          <w:highlight w:val="yellow"/>
        </w:rPr>
      </w:r>
      <w:r w:rsidR="003F39F5">
        <w:rPr/>
      </w:r>
      <w:r w:rsidRPr="6818AAF2" w:rsidR="005B38F7">
        <w:rPr>
          <w:highlight w:val="yellow"/>
        </w:rPr>
      </w:r>
      <w:r w:rsidRPr="6818AAF2" w:rsidR="005B38F7">
        <w:rPr>
          <w:highlight w:val="yellow"/>
        </w:rPr>
      </w:r>
      <w:r w:rsidRPr="6818AAF2" w:rsidR="005B38F7">
        <w:rPr>
          <w:highlight w:val="yellow"/>
        </w:rPr>
      </w:r>
      <w:r w:rsidR="005B38F7">
        <w:rPr/>
      </w:r>
      <w:r w:rsidR="002C5814">
        <w:rPr/>
      </w:r>
      <w:r w:rsidR="005B38F7">
        <w:rPr/>
      </w:r>
    </w:p>
    <w:p w:rsidR="003F39F5" w:rsidP="6818AAF2" w:rsidRDefault="003F39F5" w14:paraId="43082BA2" w14:textId="77777777" w14:noSpellErr="1">
      <w:pPr>
        <w:ind w:left="2520"/>
      </w:pPr>
    </w:p>
    <w:p w:rsidR="00CE46A9" w:rsidP="6818AAF2" w:rsidRDefault="00CE46A9" w14:paraId="3AEB3FAF" w14:textId="5B53E6B1">
      <w:pPr>
        <w:ind w:left="1440"/>
      </w:pPr>
      <w:r w:rsidR="003F39F5">
        <w:rPr/>
        <w:t>{{ blocks["document-body"]["paragraphs"][9] }}</w:t>
      </w:r>
      <w:bookmarkStart w:name="_Int_lGcFCQeR" w:id="710591332"/>
      <w:r w:rsidR="003F39F5">
        <w:rPr/>
      </w:r>
      <w:bookmarkEnd w:id="710591332"/>
      <w:r w:rsidR="003F39F5">
        <w:rPr/>
      </w:r>
      <w:r w:rsidRPr="6818AAF2" w:rsidR="00535E68">
        <w:rPr>
          <w:highlight w:val="yellow"/>
        </w:rPr>
      </w:r>
      <w:r w:rsidR="003F39F5">
        <w:rPr/>
      </w:r>
    </w:p>
    <w:p w:rsidR="6818AAF2" w:rsidP="6818AAF2" w:rsidRDefault="6818AAF2" w14:paraId="51D39D73" w14:textId="7BBD9AB8">
      <w:pPr>
        <w:ind w:left="2520"/>
      </w:pPr>
    </w:p>
    <w:p w:rsidR="00CE46A9" w:rsidP="6818AAF2" w:rsidRDefault="00CE46A9" w14:paraId="6DF702C6" w14:textId="77777777" w14:noSpellErr="1">
      <w:pPr>
        <w:ind w:left="1440"/>
      </w:pPr>
      <w:r w:rsidR="00CE46A9">
        <w:rPr/>
        <w:t>{{ blocks["document-body"]["paragraphs"][10] }}</w:t>
      </w:r>
    </w:p>
    <w:p w:rsidR="00CE46A9" w:rsidP="6818AAF2" w:rsidRDefault="00CE46A9" w14:paraId="38325CD7" w14:textId="77777777" w14:noSpellErr="1">
      <w:pPr>
        <w:ind w:left="2520"/>
      </w:pPr>
    </w:p>
    <w:p w:rsidR="00CE46A9" w:rsidP="6818AAF2" w:rsidRDefault="00CE46A9" w14:paraId="7F208822" w14:textId="77777777" w14:noSpellErr="1">
      <w:pPr>
        <w:ind w:left="2520"/>
      </w:pPr>
    </w:p>
    <w:p w:rsidR="00CE46A9" w:rsidP="6818AAF2" w:rsidRDefault="00CE46A9" w14:paraId="1E136D00" w14:textId="77777777" w14:noSpellErr="1">
      <w:pPr>
        <w:ind w:left="2520"/>
      </w:pPr>
    </w:p>
    <w:p w:rsidR="00535E68" w:rsidP="6818AAF2" w:rsidRDefault="00535E68" w14:paraId="4CC134D3" w14:textId="77777777" w14:noSpellErr="1">
      <w:pPr>
        <w:ind w:left="1440"/>
        <w:rPr>
          <w:highlight w:val="yellow"/>
        </w:rPr>
      </w:pPr>
      <w:r w:rsidRPr="6818AAF2" w:rsidR="00535E68">
        <w:rPr>
          <w:highlight w:val="yellow"/>
        </w:rPr>
        <w:t>{{ blocks["document-body"]["paragraphs"][11] }}</w:t>
      </w:r>
    </w:p>
    <w:p w:rsidRPr="00326DAF" w:rsidR="00535E68" w:rsidP="6818AAF2" w:rsidRDefault="00535E68" w14:paraId="2B146077" w14:textId="77777777" w14:noSpellErr="1">
      <w:pPr>
        <w:ind w:left="1440"/>
        <w:rPr>
          <w:i w:val="1"/>
          <w:iCs w:val="1"/>
        </w:rPr>
      </w:pPr>
      <w:r w:rsidRPr="6818AAF2" w:rsidR="00535E68">
        <w:rPr>
          <w:i w:val="1"/>
          <w:iCs w:val="1"/>
        </w:rPr>
        <w:t>{{ blocks["document-body"]["paragraphs"][12] }}</w:t>
      </w:r>
    </w:p>
    <w:p w:rsidR="00535E68" w:rsidP="6818AAF2" w:rsidRDefault="00535E68" w14:paraId="47C57897" w14:textId="77777777" w14:noSpellErr="1">
      <w:pPr>
        <w:ind w:left="1440"/>
        <w:rPr>
          <w:highlight w:val="yellow"/>
        </w:rPr>
      </w:pPr>
      <w:r w:rsidRPr="6818AAF2" w:rsidR="00535E68">
        <w:rPr>
          <w:highlight w:val="yellow"/>
        </w:rPr>
        <w:t>{{ blocks["document-body"]["paragraphs"][13] }}</w:t>
      </w:r>
    </w:p>
    <w:p w:rsidR="00535E68" w:rsidP="6818AAF2" w:rsidRDefault="00535E68" w14:paraId="7DB01E01" w14:textId="77777777" w14:noSpellErr="1">
      <w:pPr>
        <w:ind w:left="1440"/>
        <w:rPr>
          <w:highlight w:val="yellow"/>
        </w:rPr>
      </w:pPr>
      <w:r w:rsidRPr="6818AAF2" w:rsidR="00535E68">
        <w:rPr>
          <w:highlight w:val="yellow"/>
        </w:rPr>
        <w:t>{{ blocks["document-body"]["paragraphs"][14] }}</w:t>
      </w:r>
    </w:p>
    <w:p w:rsidR="00975AD0" w:rsidP="6818AAF2" w:rsidRDefault="00975AD0" w14:paraId="45C6BD3C" w14:textId="77777777" w14:noSpellErr="1">
      <w:pPr>
        <w:ind w:left="2520"/>
      </w:pPr>
    </w:p>
    <w:p w:rsidR="00975AD0" w:rsidP="6818AAF2" w:rsidRDefault="00975AD0" w14:paraId="745671B9" w14:textId="77777777" w14:noSpellErr="1">
      <w:pPr>
        <w:ind w:left="1440"/>
      </w:pPr>
      <w:r w:rsidR="00975AD0">
        <w:rPr/>
        <w:t>{{ blocks["document-body"]["paragraphs"][15] }}</w:t>
      </w:r>
      <w:r/>
      <w:r w:rsidR="00975AD0">
        <w:rPr/>
      </w:r>
    </w:p>
    <w:p w:rsidR="003032E8" w:rsidP="6818AAF2" w:rsidRDefault="003032E8" w14:paraId="6D442FBC" w14:textId="77777777" w14:noSpellErr="1">
      <w:pPr>
        <w:ind w:left="2520"/>
      </w:pPr>
    </w:p>
    <w:p w:rsidR="00C01703" w:rsidP="6818AAF2" w:rsidRDefault="00C01703" w14:paraId="790A7F63" w14:textId="7B1BFB82">
      <w:pPr>
        <w:ind w:left="1440"/>
        <w:rPr>
          <w:highlight w:val="yellow"/>
        </w:rPr>
      </w:pPr>
      <w:commentRangeStart w:id="29"/>
      <w:r w:rsidRPr="6818AAF2" w:rsidR="69C4D83F">
        <w:rPr>
          <w:highlight w:val="yellow"/>
        </w:rPr>
        <w:t>{{ blocks["document-body"]["paragraphs"][16] }}</w:t>
      </w:r>
      <w:r w:rsidRPr="6818AAF2" w:rsidR="00D0113D">
        <w:rPr>
          <w:highlight w:val="yellow"/>
        </w:rPr>
      </w:r>
      <w:r w:rsidRPr="6818AAF2" w:rsidR="008E3E6F">
        <w:rPr>
          <w:highlight w:val="yellow"/>
        </w:rPr>
      </w:r>
      <w:r w:rsidRPr="6818AAF2" w:rsidR="00D0113D">
        <w:rPr>
          <w:highlight w:val="yellow"/>
        </w:rPr>
      </w:r>
      <w:commentRangeEnd w:id="29"/>
      <w:r>
        <w:rPr>
          <w:rStyle w:val="CommentReference"/>
        </w:rPr>
      </w:r>
    </w:p>
    <w:p w:rsidR="00C01703" w:rsidP="6818AAF2" w:rsidRDefault="00C01703" w14:paraId="790A7F63" w14:textId="7B1BFB82">
      <w:pPr>
        <w:ind w:left="1440"/>
        <w:rPr>
          <w:highlight w:val="yellow"/>
        </w:rPr>
      </w:pPr>
      <w:r>
        <w:t>{%p for item in blocks["document-body"]["paragraphs"][17:] %}</w:t>
      </w:r>
    </w:p>
    <w:p w:rsidR="00C01703" w:rsidP="6818AAF2" w:rsidRDefault="00C01703" w14:paraId="790A7F63" w14:textId="7B1BFB82">
      <w:pPr>
        <w:ind w:left="1440"/>
        <w:rPr>
          <w:highlight w:val="yellow"/>
        </w:rPr>
      </w:pPr>
      <w:r>
        <w:t>{{ item }}</w:t>
      </w:r>
    </w:p>
    <w:p w:rsidR="00C01703" w:rsidP="6818AAF2" w:rsidRDefault="00C01703" w14:paraId="790A7F63" w14:textId="7B1BFB82">
      <w:pPr>
        <w:ind w:left="1440"/>
        <w:rPr>
          <w:highlight w:val="yellow"/>
        </w:rPr>
      </w:pPr>
      <w:r>
        <w:t>{%p endfor %}</w:t>
      </w:r>
    </w:p>
    <w:sectPr w:rsidR="00C01703" w:rsidSect="00535E68">
      <w:headerReference w:type="default" r:id="rId13"/>
      <w:headerReference w:type="first" r:id="rId14"/>
      <w:footerReference w:type="first" r:id="rId15"/>
      <w:pgSz w:w="12240" w:h="15840" w:orient="portrait" w:code="1"/>
      <w:pgMar w:top="1440" w:right="1440" w:bottom="1440" w:left="1440" w:header="720" w:footer="720" w:gutter="0"/>
      <w:paperSrc w:first="264" w:other="264"/>
      <w:cols w:space="720"/>
      <w:titlePg/>
      <w:docGrid w:linePitch="360"/>
      <w:footerReference w:type="default" r:id="R4de6dc15b4064b05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JCT" w:author="Joseph C. Tomino" w:date="2025-05-15T15:34:00Z" w:id="29">
    <w:p w:rsidR="00D0113D" w:rsidP="00D0113D" w:rsidRDefault="00D0113D" w14:paraId="7A2B0C2A" w14:textId="77777777">
      <w:pPr>
        <w:pStyle w:val="CommentText"/>
      </w:pPr>
      <w:r>
        <w:rPr>
          <w:rStyle w:val="CommentReference"/>
        </w:rPr>
        <w:annotationRef/>
      </w:r>
      <w:r>
        <w:t>Typists’ and author’s initials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1" w15:paraId="7A2B0C2A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5C4973F4" w16cex:dateUtc="2025-05-15T19:34:00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7A2B0C2A" w16cid:durableId="5C4973F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227D0" w:rsidP="0078591F" w:rsidRDefault="000227D0" w14:paraId="69FD0EF3" w14:textId="77777777">
      <w:r>
        <w:separator/>
      </w:r>
    </w:p>
  </w:endnote>
  <w:endnote w:type="continuationSeparator" w:id="0">
    <w:p w:rsidR="000227D0" w:rsidP="0078591F" w:rsidRDefault="000227D0" w14:paraId="4BEF21B9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60A4A" w:rsidP="00F60A4A" w:rsidRDefault="00F60A4A" w14:paraId="5973B6E7" w14:textId="77777777">
    <w:pPr>
      <w:pStyle w:val="Footer"/>
      <w:tabs>
        <w:tab w:val="clear" w:pos="4680"/>
        <w:tab w:val="clear" w:pos="9360"/>
        <w:tab w:val="left" w:pos="7368"/>
      </w:tabs>
    </w:pPr>
    <w:r>
      <w:tab/>
    </w: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1AFF5AF" w:rsidTr="51AFF5AF" w14:paraId="441C21A7">
      <w:trPr>
        <w:trHeight w:val="300"/>
      </w:trPr>
      <w:tc>
        <w:tcPr>
          <w:tcW w:w="3120" w:type="dxa"/>
          <w:tcMar/>
        </w:tcPr>
        <w:p w:rsidR="51AFF5AF" w:rsidP="51AFF5AF" w:rsidRDefault="51AFF5AF" w14:paraId="56F892DF" w14:textId="2C8B887D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51AFF5AF" w:rsidP="51AFF5AF" w:rsidRDefault="51AFF5AF" w14:paraId="0D7C3808" w14:textId="15A99675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51AFF5AF" w:rsidP="51AFF5AF" w:rsidRDefault="51AFF5AF" w14:paraId="4F3E2BD2" w14:textId="6D73A920">
          <w:pPr>
            <w:pStyle w:val="Header"/>
            <w:bidi w:val="0"/>
            <w:ind w:right="-115"/>
            <w:jc w:val="right"/>
          </w:pPr>
        </w:p>
      </w:tc>
    </w:tr>
  </w:tbl>
  <w:p w:rsidR="51AFF5AF" w:rsidP="51AFF5AF" w:rsidRDefault="51AFF5AF" w14:paraId="4A3FEAEB" w14:textId="1F7CA310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227D0" w:rsidP="0078591F" w:rsidRDefault="000227D0" w14:paraId="0F3F645E" w14:textId="77777777">
      <w:r>
        <w:separator/>
      </w:r>
    </w:p>
  </w:footnote>
  <w:footnote w:type="continuationSeparator" w:id="0">
    <w:p w:rsidR="000227D0" w:rsidP="0078591F" w:rsidRDefault="000227D0" w14:paraId="510A00E1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56078" w:rsidP="00F80DC4" w:rsidRDefault="00F80DC4" w14:paraId="582DE835" w14:textId="77777777">
    <w:pPr>
      <w:pStyle w:val="Header"/>
      <w:jc w:val="right"/>
    </w:pPr>
    <w:r>
      <w:t xml:space="preserve">Letter to </w:t>
    </w:r>
    <w:r w:rsidR="00C01703">
      <w:t>_____</w:t>
    </w:r>
    <w:r w:rsidR="004C6927">
      <w:t>,</w:t>
    </w:r>
    <w:r>
      <w:t xml:space="preserve"> </w:t>
    </w:r>
    <w:r w:rsidR="004C6927">
      <w:t>9/26/2022</w:t>
    </w:r>
    <w:r>
      <w:t xml:space="preserve">, 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  <w:r>
      <w:rPr>
        <w:noProof/>
      </w:rPr>
      <w:t xml:space="preserve"> of </w:t>
    </w:r>
    <w:r>
      <w:rPr>
        <w:noProof/>
      </w:rPr>
      <w:fldChar w:fldCharType="begin"/>
    </w:r>
    <w:r>
      <w:rPr>
        <w:noProof/>
      </w:rPr>
      <w:instrText xml:space="preserve"> NUMPAGES  \* Arabic  \* MERGEFORMAT </w:instrText>
    </w:r>
    <w:r>
      <w:rPr>
        <w:noProof/>
      </w:rPr>
      <w:fldChar w:fldCharType="separate"/>
    </w:r>
    <w:r>
      <w:rPr>
        <w:noProof/>
      </w:rPr>
      <w:t>2</w:t>
    </w:r>
    <w:r>
      <w:rPr>
        <w:noProof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Pr="00F6768E" w:rsidR="00864953" w:rsidP="51AFF5AF" w:rsidRDefault="00F6768E" w14:paraId="40BCE9C3" w14:textId="38238BED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1" locked="1" layoutInCell="1" allowOverlap="1" wp14:anchorId="300BA10B" wp14:editId="492DFF62">
          <wp:simplePos x="0" y="0"/>
          <wp:positionH relativeFrom="page">
            <wp:posOffset>0</wp:posOffset>
          </wp:positionH>
          <wp:positionV relativeFrom="page">
            <wp:posOffset>45720</wp:posOffset>
          </wp:positionV>
          <wp:extent cx="7769860" cy="10058400"/>
          <wp:effectExtent l="0" t="0" r="2540" b="0"/>
          <wp:wrapNone/>
          <wp:docPr id="15" name="Picture 15" descr="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9860" cy="10058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51AFF5AF">
      <w:rPr/>
      <w:t xml:space="preserve">Letter to </w:t>
    </w:r>
    <w:r w:rsidRPr="51AFF5AF" w:rsidR="51AFF5AF">
      <w:rPr>
        <w:highlight w:val="yellow"/>
      </w:rPr>
      <w:t>_____</w:t>
    </w:r>
    <w:r w:rsidR="51AFF5AF">
      <w:rPr/>
      <w:t xml:space="preserve">, </w:t>
    </w:r>
    <w:r w:rsidRPr="51AFF5AF" w:rsidR="51AFF5AF">
      <w:rPr>
        <w:highlight w:val="yellow"/>
      </w:rPr>
      <w:t>[DATE]</w:t>
    </w:r>
  </w:p>
</w:hdr>
</file>

<file path=word/intelligence2.xml><?xml version="1.0" encoding="utf-8"?>
<int2:intelligence xmlns:int2="http://schemas.microsoft.com/office/intelligence/2020/intelligence">
  <int2:observations>
    <int2:bookmark int2:bookmarkName="_Int_NR5yBUFg" int2:invalidationBookmarkName="" int2:hashCode="+KB7QxEbttuNYG" int2:id="HlSM2FD1">
      <int2:state int2:type="gram" int2:value="Rejected"/>
    </int2:bookmark>
    <int2:bookmark int2:bookmarkName="_Int_lGcFCQeR" int2:invalidationBookmarkName="" int2:hashCode="J+kN+lfDWKz69H" int2:id="pq2GjC9u">
      <int2:state int2:type="gram" int2:value="Rejected"/>
    </int2:bookmark>
  </int2:observations>
  <int2:intelligenceSettings/>
</int2:intelligence>
</file>

<file path=word/people.xml><?xml version="1.0" encoding="utf-8"?>
<w15:people xmlns:mc="http://schemas.openxmlformats.org/markup-compatibility/2006" xmlns:w15="http://schemas.microsoft.com/office/word/2012/wordml" mc:Ignorable="w15">
  <w15:person w15:author="Joseph C. Tomino">
    <w15:presenceInfo w15:providerId="None" w15:userId="Joseph C. Tomino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90"/>
  <w:attachedTemplate r:id="rId1"/>
  <w:trackRevisions w:val="false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E68"/>
    <w:rsid w:val="00000AA7"/>
    <w:rsid w:val="000129CC"/>
    <w:rsid w:val="000227D0"/>
    <w:rsid w:val="000379E5"/>
    <w:rsid w:val="00075B36"/>
    <w:rsid w:val="000A7203"/>
    <w:rsid w:val="000F23B5"/>
    <w:rsid w:val="000F76B8"/>
    <w:rsid w:val="00105C73"/>
    <w:rsid w:val="00145F37"/>
    <w:rsid w:val="001552CE"/>
    <w:rsid w:val="001A348C"/>
    <w:rsid w:val="00213BB7"/>
    <w:rsid w:val="002246AC"/>
    <w:rsid w:val="002505BB"/>
    <w:rsid w:val="00295BE0"/>
    <w:rsid w:val="002C5814"/>
    <w:rsid w:val="002D2483"/>
    <w:rsid w:val="002D4FBD"/>
    <w:rsid w:val="003015A6"/>
    <w:rsid w:val="003032E8"/>
    <w:rsid w:val="00304773"/>
    <w:rsid w:val="003365F2"/>
    <w:rsid w:val="003B4488"/>
    <w:rsid w:val="003E4F7D"/>
    <w:rsid w:val="003F0A2F"/>
    <w:rsid w:val="003F1190"/>
    <w:rsid w:val="003F39F5"/>
    <w:rsid w:val="004251B5"/>
    <w:rsid w:val="00437823"/>
    <w:rsid w:val="00493F6C"/>
    <w:rsid w:val="004B26C9"/>
    <w:rsid w:val="004C6927"/>
    <w:rsid w:val="004F7557"/>
    <w:rsid w:val="00535E68"/>
    <w:rsid w:val="005509A1"/>
    <w:rsid w:val="005A1907"/>
    <w:rsid w:val="005B38F7"/>
    <w:rsid w:val="005D79BA"/>
    <w:rsid w:val="006301EC"/>
    <w:rsid w:val="00650F06"/>
    <w:rsid w:val="00662F82"/>
    <w:rsid w:val="00691500"/>
    <w:rsid w:val="006F54BC"/>
    <w:rsid w:val="007739BF"/>
    <w:rsid w:val="0078591F"/>
    <w:rsid w:val="007B0075"/>
    <w:rsid w:val="007E0C52"/>
    <w:rsid w:val="007F5C23"/>
    <w:rsid w:val="00835845"/>
    <w:rsid w:val="00864953"/>
    <w:rsid w:val="00864D07"/>
    <w:rsid w:val="00896483"/>
    <w:rsid w:val="008976AE"/>
    <w:rsid w:val="008A2AAB"/>
    <w:rsid w:val="008B0EB7"/>
    <w:rsid w:val="008E3E6F"/>
    <w:rsid w:val="00964B56"/>
    <w:rsid w:val="00975AD0"/>
    <w:rsid w:val="009C50EE"/>
    <w:rsid w:val="00A1361D"/>
    <w:rsid w:val="00AA5BA1"/>
    <w:rsid w:val="00B4349A"/>
    <w:rsid w:val="00B73734"/>
    <w:rsid w:val="00C01703"/>
    <w:rsid w:val="00C043E9"/>
    <w:rsid w:val="00C145BB"/>
    <w:rsid w:val="00C41754"/>
    <w:rsid w:val="00CE0159"/>
    <w:rsid w:val="00CE46A9"/>
    <w:rsid w:val="00D0113D"/>
    <w:rsid w:val="00D02923"/>
    <w:rsid w:val="00D258FF"/>
    <w:rsid w:val="00D56078"/>
    <w:rsid w:val="00EA211B"/>
    <w:rsid w:val="00EC5460"/>
    <w:rsid w:val="00ED03F0"/>
    <w:rsid w:val="00F558E1"/>
    <w:rsid w:val="00F60A4A"/>
    <w:rsid w:val="00F63033"/>
    <w:rsid w:val="00F6768E"/>
    <w:rsid w:val="00F80DC4"/>
    <w:rsid w:val="00FE5FD0"/>
    <w:rsid w:val="0D3409B6"/>
    <w:rsid w:val="17F6744A"/>
    <w:rsid w:val="19008C74"/>
    <w:rsid w:val="20D547D0"/>
    <w:rsid w:val="21B9972A"/>
    <w:rsid w:val="2327A481"/>
    <w:rsid w:val="3F343D30"/>
    <w:rsid w:val="47EF2317"/>
    <w:rsid w:val="4BBFE535"/>
    <w:rsid w:val="51AFF5AF"/>
    <w:rsid w:val="541313BE"/>
    <w:rsid w:val="5F5866E0"/>
    <w:rsid w:val="64338058"/>
    <w:rsid w:val="6818AAF2"/>
    <w:rsid w:val="69C4D83F"/>
    <w:rsid w:val="7A1B2304"/>
    <w:rsid w:val="7FBFD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A2978E"/>
  <w15:chartTrackingRefBased/>
  <w15:docId w15:val="{82DC70C1-192D-434C-8007-314CD40C8FB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Garamond" w:hAnsi="Garamond" w:eastAsiaTheme="minorHAnsi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A5BA1"/>
    <w:pPr>
      <w:spacing w:after="0" w:line="240" w:lineRule="auto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8591F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78591F"/>
  </w:style>
  <w:style w:type="paragraph" w:styleId="Footer">
    <w:name w:val="footer"/>
    <w:basedOn w:val="Normal"/>
    <w:link w:val="FooterChar"/>
    <w:uiPriority w:val="99"/>
    <w:unhideWhenUsed/>
    <w:rsid w:val="0078591F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78591F"/>
  </w:style>
  <w:style w:type="character" w:styleId="Hyperlink">
    <w:name w:val="Hyperlink"/>
    <w:basedOn w:val="DefaultParagraphFont"/>
    <w:uiPriority w:val="99"/>
    <w:unhideWhenUsed/>
    <w:rsid w:val="00AA5BA1"/>
    <w:rPr>
      <w:color w:val="0563C1" w:themeColor="hyperlink"/>
      <w:u w:val="single"/>
    </w:rPr>
  </w:style>
  <w:style w:type="paragraph" w:styleId="Revision">
    <w:name w:val="Revision"/>
    <w:hidden/>
    <w:uiPriority w:val="99"/>
    <w:semiHidden/>
    <w:rsid w:val="006301EC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D0113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0113D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D0113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0113D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D0113D"/>
    <w:rPr>
      <w:b/>
      <w:bCs/>
      <w:sz w:val="20"/>
      <w:szCs w:val="20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248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microsoft.com/office/2018/08/relationships/commentsExtensible" Target="commentsExtensible.xm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microsoft.com/office/2016/09/relationships/commentsIds" Target="commentsIds.xml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microsoft.com/office/2011/relationships/commentsExtended" Target="commentsExtended.xml"/><Relationship Id="rId4" Type="http://schemas.openxmlformats.org/officeDocument/2006/relationships/styles" Target="styles.xml"/><Relationship Id="rId9" Type="http://schemas.openxmlformats.org/officeDocument/2006/relationships/comments" Target="comments.xml"/><Relationship Id="rId14" Type="http://schemas.openxmlformats.org/officeDocument/2006/relationships/header" Target="header2.xml"/><Relationship Id="R4de6dc15b4064b05" Type="http://schemas.openxmlformats.org/officeDocument/2006/relationships/footer" Target="footer2.xml"/><Relationship Id="Ref89b0070ebf449d" Type="http://schemas.microsoft.com/office/2020/10/relationships/intelligence" Target="intelligence2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sreddy\OneDrive%20-%20LASC\Documents\Custom%20Office%20Templates\Key%20Return%20BS.dotx" TargetMode="Externa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62e41c9-7822-42ad-9c04-bd8d0fb23f5c">
      <Terms xmlns="http://schemas.microsoft.com/office/infopath/2007/PartnerControls"/>
    </lcf76f155ced4ddcb4097134ff3c332f>
    <TaxCatchAll xmlns="4d2751dc-8e68-43b6-b178-a0d80fdb56b1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49B0D9D92167442A8E0E99F7112B591" ma:contentTypeVersion="15" ma:contentTypeDescription="Create a new document." ma:contentTypeScope="" ma:versionID="7eedbb498fd2d5083aac6e2c054e275c">
  <xsd:schema xmlns:xsd="http://www.w3.org/2001/XMLSchema" xmlns:xs="http://www.w3.org/2001/XMLSchema" xmlns:p="http://schemas.microsoft.com/office/2006/metadata/properties" xmlns:ns2="d62e41c9-7822-42ad-9c04-bd8d0fb23f5c" xmlns:ns3="4d2751dc-8e68-43b6-b178-a0d80fdb56b1" targetNamespace="http://schemas.microsoft.com/office/2006/metadata/properties" ma:root="true" ma:fieldsID="d9604bd0ff4492ff18e0a2908373d032" ns2:_="" ns3:_="">
    <xsd:import namespace="d62e41c9-7822-42ad-9c04-bd8d0fb23f5c"/>
    <xsd:import namespace="4d2751dc-8e68-43b6-b178-a0d80fdb56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2e41c9-7822-42ad-9c04-bd8d0fb23f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b575f68e-5cd9-4cf8-8d12-2da1833d1bf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2751dc-8e68-43b6-b178-a0d80fdb56b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5d40d8cb-e33b-4a7b-bc8d-2a8a0c9f93ab}" ma:internalName="TaxCatchAll" ma:showField="CatchAllData" ma:web="4d2751dc-8e68-43b6-b178-a0d80fdb56b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ED96C84-66C8-45F4-B335-CEB52AF3F106}">
  <ds:schemaRefs>
    <ds:schemaRef ds:uri="http://purl.org/dc/elements/1.1/"/>
    <ds:schemaRef ds:uri="http://schemas.microsoft.com/office/2006/metadata/properties"/>
    <ds:schemaRef ds:uri="http://purl.org/dc/terms/"/>
    <ds:schemaRef ds:uri="http://purl.org/dc/dcmitype/"/>
    <ds:schemaRef ds:uri="4d2751dc-8e68-43b6-b178-a0d80fdb56b1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d62e41c9-7822-42ad-9c04-bd8d0fb23f5c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DA1D3562-4ADB-4744-BD8C-2BE415B43C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62e41c9-7822-42ad-9c04-bd8d0fb23f5c"/>
    <ds:schemaRef ds:uri="4d2751dc-8e68-43b6-b178-a0d80fdb56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170108D-A7CD-45A8-8247-9941DD71B586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Key Return BS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Reddy, Suparna</dc:creator>
  <keywords/>
  <dc:description/>
  <lastModifiedBy>Patel, Shruti</lastModifiedBy>
  <revision>19</revision>
  <lastPrinted>2022-11-15T17:37:00.0000000Z</lastPrinted>
  <dcterms:created xsi:type="dcterms:W3CDTF">2024-05-14T19:44:00.0000000Z</dcterms:created>
  <dcterms:modified xsi:type="dcterms:W3CDTF">2025-09-25T18:18:01.9491543Z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0x010100849B0D9D92167442A8E0E99F7112B591</vt:lpwstr>
  </property>
  <property fmtid="{D5CDD505-2E9C-101B-9397-08002B2CF9AE}" pid="3" name="MediaServiceImageTags">
    <vt:lpwstr/>
  </property>
</Properties>
</file>