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telligence2.xml" ContentType="application/vnd.ms-office.intelligence2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5E68" w:rsidP="6818AAF2" w:rsidRDefault="00535E68" w14:paraId="4CC134D3" w14:textId="77777777" w14:noSpellErr="1">
      <w:pPr>
        <w:ind w:left="1440"/>
        <w:rPr>
          <w:highlight w:val="yellow"/>
        </w:rPr>
      </w:pPr>
      <w:r w:rsidRPr="6818AAF2" w:rsidR="00535E68">
        <w:rPr>
          <w:highlight w:val="yellow"/>
        </w:rPr>
        <w:t>{{ defendant }}</w:t>
      </w:r>
    </w:p>
    <w:p w:rsidRPr="00326DAF" w:rsidR="00535E68" w:rsidP="6818AAF2" w:rsidRDefault="00535E68" w14:paraId="2B146077" w14:textId="77777777" w14:noSpellErr="1">
      <w:pPr>
        <w:ind w:left="1440"/>
        <w:rPr>
          <w:i w:val="1"/>
          <w:iCs w:val="1"/>
        </w:rPr>
      </w:pPr>
      <w:r w:rsidRPr="6818AAF2" w:rsidR="00535E68">
        <w:rPr>
          <w:i w:val="1"/>
          <w:iCs w:val="1"/>
        </w:rPr>
        <w:t>{{ blocks["name"]["paragraphs"][0] }}</w:t>
      </w:r>
    </w:p>
    <w:p w:rsidR="00535E68" w:rsidP="6818AAF2" w:rsidRDefault="00535E68" w14:paraId="47C57897" w14:textId="77777777" w14:noSpellErr="1">
      <w:pPr>
        <w:ind w:left="1440"/>
        <w:rPr>
          <w:highlight w:val="yellow"/>
        </w:rPr>
      </w:pPr>
      <w:r w:rsidRPr="6818AAF2" w:rsidR="00535E68">
        <w:rPr>
          <w:highlight w:val="yellow"/>
        </w:rPr>
        <w:t>{{ blocks["name"]["paragraphs"][1] }}</w:t>
      </w:r>
    </w:p>
    <w:sectPr w:rsidR="00C01703" w:rsidSect="00535E68">
      <w:headerReference w:type="default" r:id="rId13"/>
      <w:headerReference w:type="first" r:id="rId14"/>
      <w:footerReference w:type="first" r:id="rId15"/>
      <w:pgSz w:w="12240" w:h="15840" w:orient="portrait" w:code="1"/>
      <w:pgMar w:top="1440" w:right="1440" w:bottom="1440" w:left="1440" w:header="720" w:footer="720" w:gutter="0"/>
      <w:paperSrc w:first="264" w:other="264"/>
      <w:cols w:space="720"/>
      <w:titlePg/>
      <w:docGrid w:linePitch="360"/>
      <w:footerReference w:type="default" r:id="R4de6dc15b4064b0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JCT" w:author="Joseph C. Tomino" w:date="2025-05-15T15:34:00Z" w:id="29">
    <w:p w:rsidR="00D0113D" w:rsidP="00D0113D" w:rsidRDefault="00D0113D" w14:paraId="7A2B0C2A" w14:textId="77777777">
      <w:pPr>
        <w:pStyle w:val="CommentText"/>
      </w:pPr>
      <w:r>
        <w:rPr>
          <w:rStyle w:val="CommentReference"/>
        </w:rPr>
        <w:annotationRef/>
      </w:r>
      <w:r>
        <w:t>Typists’ and author’s initials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7A2B0C2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C4973F4" w16cex:dateUtc="2025-05-15T19:34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A2B0C2A" w16cid:durableId="5C4973F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27D0" w:rsidP="0078591F" w:rsidRDefault="000227D0" w14:paraId="69FD0EF3" w14:textId="77777777">
      <w:r>
        <w:separator/>
      </w:r>
    </w:p>
  </w:endnote>
  <w:endnote w:type="continuationSeparator" w:id="0">
    <w:p w:rsidR="000227D0" w:rsidP="0078591F" w:rsidRDefault="000227D0" w14:paraId="4BEF21B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0A4A" w:rsidP="00F60A4A" w:rsidRDefault="00F60A4A" w14:paraId="5973B6E7" w14:textId="77777777">
    <w:pPr>
      <w:pStyle w:val="Footer"/>
      <w:tabs>
        <w:tab w:val="clear" w:pos="4680"/>
        <w:tab w:val="clear" w:pos="9360"/>
        <w:tab w:val="left" w:pos="7368"/>
      </w:tabs>
    </w:pPr>
    <w:r>
      <w:tab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AFF5AF" w:rsidTr="51AFF5AF" w14:paraId="441C21A7">
      <w:trPr>
        <w:trHeight w:val="300"/>
      </w:trPr>
      <w:tc>
        <w:tcPr>
          <w:tcW w:w="3120" w:type="dxa"/>
          <w:tcMar/>
        </w:tcPr>
        <w:p w:rsidR="51AFF5AF" w:rsidP="51AFF5AF" w:rsidRDefault="51AFF5AF" w14:paraId="56F892DF" w14:textId="2C8B887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AFF5AF" w:rsidP="51AFF5AF" w:rsidRDefault="51AFF5AF" w14:paraId="0D7C3808" w14:textId="15A9967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AFF5AF" w:rsidP="51AFF5AF" w:rsidRDefault="51AFF5AF" w14:paraId="4F3E2BD2" w14:textId="6D73A920">
          <w:pPr>
            <w:pStyle w:val="Header"/>
            <w:bidi w:val="0"/>
            <w:ind w:right="-115"/>
            <w:jc w:val="right"/>
          </w:pPr>
        </w:p>
      </w:tc>
    </w:tr>
  </w:tbl>
  <w:p w:rsidR="51AFF5AF" w:rsidP="51AFF5AF" w:rsidRDefault="51AFF5AF" w14:paraId="4A3FEAEB" w14:textId="1F7CA310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27D0" w:rsidP="0078591F" w:rsidRDefault="000227D0" w14:paraId="0F3F645E" w14:textId="77777777">
      <w:r>
        <w:separator/>
      </w:r>
    </w:p>
  </w:footnote>
  <w:footnote w:type="continuationSeparator" w:id="0">
    <w:p w:rsidR="000227D0" w:rsidP="0078591F" w:rsidRDefault="000227D0" w14:paraId="510A00E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6078" w:rsidP="00F80DC4" w:rsidRDefault="00F80DC4" w14:paraId="582DE835" w14:textId="77777777">
    <w:pPr>
      <w:pStyle w:val="Header"/>
      <w:jc w:val="right"/>
    </w:pPr>
    <w:r>
      <w:t xml:space="preserve">Letter to </w:t>
    </w:r>
    <w:r w:rsidR="00C01703">
      <w:t>_____</w:t>
    </w:r>
    <w:r w:rsidR="004C6927">
      <w:t>,</w:t>
    </w:r>
    <w:r>
      <w:t xml:space="preserve"> </w:t>
    </w:r>
    <w:r w:rsidR="004C6927">
      <w:t>9/26/2022</w:t>
    </w:r>
    <w:r>
      <w:t xml:space="preserve">,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F6768E" w:rsidR="00864953" w:rsidP="51AFF5AF" w:rsidRDefault="00F6768E" w14:paraId="40BCE9C3" w14:textId="38238BE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00BA10B" wp14:editId="492DFF62">
          <wp:simplePos x="0" y="0"/>
          <wp:positionH relativeFrom="page">
            <wp:posOffset>0</wp:posOffset>
          </wp:positionH>
          <wp:positionV relativeFrom="page">
            <wp:posOffset>45720</wp:posOffset>
          </wp:positionV>
          <wp:extent cx="7769860" cy="10058400"/>
          <wp:effectExtent l="0" t="0" r="2540" b="0"/>
          <wp:wrapNone/>
          <wp:docPr id="15" name="Picture 15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986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51AFF5AF">
      <w:rPr/>
      <w:t xml:space="preserve">Letter to </w:t>
    </w:r>
    <w:r w:rsidRPr="51AFF5AF" w:rsidR="51AFF5AF">
      <w:rPr>
        <w:highlight w:val="yellow"/>
      </w:rPr>
      <w:t>_____</w:t>
    </w:r>
    <w:r w:rsidR="51AFF5AF">
      <w:rPr/>
      <w:t xml:space="preserve">, </w:t>
    </w:r>
    <w:r w:rsidRPr="51AFF5AF" w:rsidR="51AFF5AF">
      <w:rPr>
        <w:highlight w:val="yellow"/>
      </w:rPr>
      <w:t>[DATE]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NR5yBUFg" int2:invalidationBookmarkName="" int2:hashCode="+KB7QxEbttuNYG" int2:id="HlSM2FD1">
      <int2:state int2:type="gram" int2:value="Rejected"/>
    </int2:bookmark>
    <int2:bookmark int2:bookmarkName="_Int_lGcFCQeR" int2:invalidationBookmarkName="" int2:hashCode="J+kN+lfDWKz69H" int2:id="pq2GjC9u">
      <int2:state int2:type="gram" int2:value="Rejected"/>
    </int2:bookmark>
  </int2:observations>
  <int2:intelligenceSettings/>
</int2:intelligence>
</file>

<file path=word/people.xml><?xml version="1.0" encoding="utf-8"?>
<w15:people xmlns:mc="http://schemas.openxmlformats.org/markup-compatibility/2006" xmlns:w15="http://schemas.microsoft.com/office/word/2012/wordml" mc:Ignorable="w15">
  <w15:person w15:author="Joseph C. Tomino">
    <w15:presenceInfo w15:providerId="None" w15:userId="Joseph C. Tomino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attachedTemplate r:id="rId1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E68"/>
    <w:rsid w:val="00000AA7"/>
    <w:rsid w:val="000129CC"/>
    <w:rsid w:val="000227D0"/>
    <w:rsid w:val="000379E5"/>
    <w:rsid w:val="00075B36"/>
    <w:rsid w:val="000A7203"/>
    <w:rsid w:val="000F23B5"/>
    <w:rsid w:val="000F76B8"/>
    <w:rsid w:val="00105C73"/>
    <w:rsid w:val="00145F37"/>
    <w:rsid w:val="001552CE"/>
    <w:rsid w:val="001A348C"/>
    <w:rsid w:val="00213BB7"/>
    <w:rsid w:val="002246AC"/>
    <w:rsid w:val="002505BB"/>
    <w:rsid w:val="00295BE0"/>
    <w:rsid w:val="002C5814"/>
    <w:rsid w:val="002D2483"/>
    <w:rsid w:val="002D4FBD"/>
    <w:rsid w:val="003015A6"/>
    <w:rsid w:val="003032E8"/>
    <w:rsid w:val="00304773"/>
    <w:rsid w:val="003365F2"/>
    <w:rsid w:val="003B4488"/>
    <w:rsid w:val="003E4F7D"/>
    <w:rsid w:val="003F0A2F"/>
    <w:rsid w:val="003F1190"/>
    <w:rsid w:val="003F39F5"/>
    <w:rsid w:val="004251B5"/>
    <w:rsid w:val="00437823"/>
    <w:rsid w:val="00493F6C"/>
    <w:rsid w:val="004B26C9"/>
    <w:rsid w:val="004C6927"/>
    <w:rsid w:val="004F7557"/>
    <w:rsid w:val="00535E68"/>
    <w:rsid w:val="005509A1"/>
    <w:rsid w:val="005A1907"/>
    <w:rsid w:val="005B38F7"/>
    <w:rsid w:val="005D79BA"/>
    <w:rsid w:val="006301EC"/>
    <w:rsid w:val="00650F06"/>
    <w:rsid w:val="00662F82"/>
    <w:rsid w:val="00691500"/>
    <w:rsid w:val="006F54BC"/>
    <w:rsid w:val="007739BF"/>
    <w:rsid w:val="0078591F"/>
    <w:rsid w:val="007B0075"/>
    <w:rsid w:val="007E0C52"/>
    <w:rsid w:val="007F5C23"/>
    <w:rsid w:val="00835845"/>
    <w:rsid w:val="00864953"/>
    <w:rsid w:val="00864D07"/>
    <w:rsid w:val="00896483"/>
    <w:rsid w:val="008976AE"/>
    <w:rsid w:val="008A2AAB"/>
    <w:rsid w:val="008B0EB7"/>
    <w:rsid w:val="008E3E6F"/>
    <w:rsid w:val="00964B56"/>
    <w:rsid w:val="00975AD0"/>
    <w:rsid w:val="009C50EE"/>
    <w:rsid w:val="00A1361D"/>
    <w:rsid w:val="00AA5BA1"/>
    <w:rsid w:val="00B4349A"/>
    <w:rsid w:val="00B73734"/>
    <w:rsid w:val="00C01703"/>
    <w:rsid w:val="00C043E9"/>
    <w:rsid w:val="00C145BB"/>
    <w:rsid w:val="00C41754"/>
    <w:rsid w:val="00CE0159"/>
    <w:rsid w:val="00CE46A9"/>
    <w:rsid w:val="00D0113D"/>
    <w:rsid w:val="00D02923"/>
    <w:rsid w:val="00D258FF"/>
    <w:rsid w:val="00D56078"/>
    <w:rsid w:val="00EA211B"/>
    <w:rsid w:val="00EC5460"/>
    <w:rsid w:val="00ED03F0"/>
    <w:rsid w:val="00F558E1"/>
    <w:rsid w:val="00F60A4A"/>
    <w:rsid w:val="00F63033"/>
    <w:rsid w:val="00F6768E"/>
    <w:rsid w:val="00F80DC4"/>
    <w:rsid w:val="00FE5FD0"/>
    <w:rsid w:val="0D3409B6"/>
    <w:rsid w:val="17F6744A"/>
    <w:rsid w:val="19008C74"/>
    <w:rsid w:val="20D547D0"/>
    <w:rsid w:val="21B9972A"/>
    <w:rsid w:val="2327A481"/>
    <w:rsid w:val="3F343D30"/>
    <w:rsid w:val="47EF2317"/>
    <w:rsid w:val="4BBFE535"/>
    <w:rsid w:val="51AFF5AF"/>
    <w:rsid w:val="541313BE"/>
    <w:rsid w:val="5F5866E0"/>
    <w:rsid w:val="64338058"/>
    <w:rsid w:val="6818AAF2"/>
    <w:rsid w:val="69C4D83F"/>
    <w:rsid w:val="7A1B2304"/>
    <w:rsid w:val="7FBFD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2978E"/>
  <w15:chartTrackingRefBased/>
  <w15:docId w15:val="{82DC70C1-192D-434C-8007-314CD40C8F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aramond" w:hAnsi="Garamond" w:eastAsiaTheme="minorHAns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5BA1"/>
    <w:pPr>
      <w:spacing w:after="0" w:line="240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591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8591F"/>
  </w:style>
  <w:style w:type="paragraph" w:styleId="Footer">
    <w:name w:val="footer"/>
    <w:basedOn w:val="Normal"/>
    <w:link w:val="FooterChar"/>
    <w:uiPriority w:val="99"/>
    <w:unhideWhenUsed/>
    <w:rsid w:val="0078591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8591F"/>
  </w:style>
  <w:style w:type="character" w:styleId="Hyperlink">
    <w:name w:val="Hyperlink"/>
    <w:basedOn w:val="DefaultParagraphFont"/>
    <w:uiPriority w:val="99"/>
    <w:unhideWhenUsed/>
    <w:rsid w:val="00AA5BA1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6301E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011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113D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011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13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0113D"/>
    <w:rPr>
      <w:b/>
      <w:bCs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2.xml"/><Relationship Id="R4de6dc15b4064b05" Type="http://schemas.openxmlformats.org/officeDocument/2006/relationships/footer" Target="footer2.xml"/><Relationship Id="Ref89b0070ebf449d" Type="http://schemas.microsoft.com/office/2020/10/relationships/intelligence" Target="intelligence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Key%20Return%20BS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D96C84-66C8-45F4-B335-CEB52AF3F106}">
  <ds:schemaRefs>
    <ds:schemaRef ds:uri="http://purl.org/dc/elements/1.1/"/>
    <ds:schemaRef ds:uri="http://schemas.microsoft.com/office/2006/metadata/properties"/>
    <ds:schemaRef ds:uri="http://purl.org/dc/terms/"/>
    <ds:schemaRef ds:uri="http://purl.org/dc/dcmitype/"/>
    <ds:schemaRef ds:uri="4d2751dc-8e68-43b6-b178-a0d80fdb56b1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d62e41c9-7822-42ad-9c04-bd8d0fb23f5c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A1D3562-4ADB-4744-BD8C-2BE415B43C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70108D-A7CD-45A8-8247-9941DD71B58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Key Return BS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19</revision>
  <lastPrinted>2022-11-15T17:37:00.0000000Z</lastPrinted>
  <dcterms:created xsi:type="dcterms:W3CDTF">2024-05-14T19:44:00.0000000Z</dcterms:created>
  <dcterms:modified xsi:type="dcterms:W3CDTF">2025-09-25T18:18:01.9491543Z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