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66952" w:rsidR="0025484F" w:rsidP="001A3191" w:rsidRDefault="0025484F" w14:paraId="2000383D" w14:textId="3FBB1A44">
      <w:pPr>
        <w:spacing w:line="480" w:lineRule="auto"/>
        <w:rPr>
          <w:b/>
          <w:iCs/>
        </w:rPr>
      </w:pPr>
      <w:r w:rsidRPr="00C66952">
        <w:rPr>
          <w:b/>
          <w:iCs/>
        </w:rPr>
        <w:t>III.</w:t>
      </w:r>
      <w:r w:rsidRPr="00C66952">
        <w:rPr>
          <w:b/>
          <w:iCs/>
        </w:rPr>
        <w:tab/>
      </w:r>
      <w:r w:rsidRPr="00C66952">
        <w:rPr>
          <w:b/>
          <w:iCs/>
        </w:rPr>
        <w:t>CONCLUSION</w:t>
      </w:r>
    </w:p>
    <w:p w:rsidRPr="00C66952" w:rsidR="0025484F" w:rsidP="00CB00DF" w:rsidRDefault="0025484F" w14:paraId="437A44C4" w14:textId="4287EDE0">
      <w:pPr>
        <w:spacing w:line="480" w:lineRule="auto"/>
        <w:rPr>
          <w:iCs/>
        </w:rPr>
      </w:pPr>
      <w:r w:rsidRPr="00C66952">
        <w:rPr>
          <w:iCs/>
        </w:rPr>
        <w:t>{{ blocks["conclusion"]["paragraphs"][0] }}</w:t>
      </w:r>
      <w:r w:rsidRPr="00C66952" w:rsidR="00CB00DF">
        <w:rPr>
          <w:iCs/>
        </w:rPr>
      </w:r>
      <w:proofErr w:type="spellStart"/>
      <w:r w:rsidRPr="00C66952" w:rsidR="00CB00DF">
        <w:rPr>
          <w:iCs/>
        </w:rPr>
      </w:r>
      <w:proofErr w:type="spellEnd"/>
      <w:r w:rsidRPr="00C66952" w:rsidR="00CB00DF">
        <w:rPr>
          <w:iCs/>
        </w:rPr>
      </w:r>
      <w:r w:rsidRPr="00C66952" w:rsidR="00CB00DF">
        <w:rPr>
          <w:rFonts w:ascii="Times New Roman" w:hAnsi="Times New Roman" w:cs="Times New Roman"/>
          <w:iCs/>
        </w:rPr>
      </w:r>
      <w:r w:rsidRPr="00C66952" w:rsidR="00CB00DF">
        <w:rPr>
          <w:iCs/>
        </w:rPr>
      </w:r>
    </w:p>
    <w:p w:rsidRPr="00C66952" w:rsidR="6E72E23F" w:rsidP="00ED479B" w:rsidRDefault="0025484F" w14:paraId="42F07B18" w14:textId="08D77C85">
      <w:pPr>
        <w:spacing w:after="200" w:line="276" w:lineRule="auto"/>
        <w:ind w:left="5040"/>
      </w:pPr>
      <w:r w:rsidRPr="00C66952">
        <w:t>{{ blocks["conclusion"]["paragraphs"][1] }}</w:t>
      </w:r>
    </w:p>
    <w:p w:rsidR="6E72E23F" w:rsidP="340B3643" w:rsidRDefault="6E72E23F" w14:paraId="6CE836A3" w14:textId="5BB7B545">
      <w:pPr>
        <w:spacing w:line="276" w:lineRule="auto"/>
        <w:ind w:left="4320" w:firstLine="720"/>
      </w:pPr>
    </w:p>
    <w:p w:rsidRPr="00C66952" w:rsidR="009E72DB" w:rsidP="340B3643" w:rsidRDefault="009E72DB" w14:paraId="696B3641" w14:textId="77777777">
      <w:pPr>
        <w:spacing w:line="276" w:lineRule="auto"/>
        <w:ind w:left="4320" w:firstLine="720"/>
      </w:pPr>
    </w:p>
    <w:p w:rsidRPr="00C66952" w:rsidR="6E72E23F" w:rsidP="00203703" w:rsidRDefault="6E72E23F" w14:paraId="004758C9" w14:textId="0E76C325">
      <w:pPr>
        <w:spacing w:line="276" w:lineRule="auto"/>
        <w:ind w:left="5040"/>
        <w:rPr>
          <w:rFonts w:eastAsia="Garamond" w:cs="Garamond"/>
        </w:rPr>
      </w:pPr>
      <w:r w:rsidRPr="00C66952">
        <w:rPr>
          <w:rFonts w:eastAsia="Garamond" w:cs="Garamond"/>
        </w:rPr>
        <w:t>{{ blocks["conclusion"]["paragraphs"][2] }}</w:t>
      </w:r>
    </w:p>
    <w:p w:rsidRPr="00C66952" w:rsidR="6E72E23F" w:rsidP="340B3643" w:rsidRDefault="6E72E23F" w14:paraId="383555D4" w14:textId="0484396E">
      <w:pPr>
        <w:spacing w:line="276" w:lineRule="auto"/>
        <w:ind w:left="4320" w:firstLine="720"/>
      </w:pPr>
      <w:r w:rsidRPr="00C66952">
        <w:rPr>
          <w:rFonts w:eastAsia="Garamond" w:cs="Garamond"/>
          <w:i/>
          <w:iCs/>
        </w:rPr>
        <w:t>{{ blocks["conclusion"]["paragraphs"][3] }}</w:t>
      </w:r>
      <w:r w:rsidRPr="00C66952">
        <w:rPr>
          <w:rFonts w:eastAsia="Garamond" w:cs="Garamond"/>
        </w:rPr>
      </w:r>
      <w:r w:rsidRPr="00C66952">
        <w:rPr>
          <w:rFonts w:eastAsia="Garamond" w:cs="Garamond"/>
          <w:i/>
          <w:iCs/>
        </w:rPr>
      </w:r>
    </w:p>
    <w:p w:rsidRPr="00C66952" w:rsidR="6E72E23F" w:rsidP="340B3643" w:rsidRDefault="6E72E23F" w14:paraId="383555D4" w14:textId="0484396E">
      <w:pPr>
        <w:spacing w:line="276" w:lineRule="auto"/>
        <w:ind w:left="4320" w:firstLine="720"/>
      </w:pPr>
      <w:r>
        <w:t>{%p for item in blocks["conclusion"]["paragraphs"][4:] %}</w:t>
      </w:r>
    </w:p>
    <w:p w:rsidRPr="00C66952" w:rsidR="6E72E23F" w:rsidP="340B3643" w:rsidRDefault="6E72E23F" w14:paraId="383555D4" w14:textId="0484396E">
      <w:pPr>
        <w:spacing w:line="276" w:lineRule="auto"/>
        <w:ind w:left="4320" w:firstLine="720"/>
      </w:pPr>
      <w:r>
        <w:t>{{ item }}</w:t>
      </w:r>
    </w:p>
    <w:p w:rsidRPr="00C66952" w:rsidR="6E72E23F" w:rsidP="340B3643" w:rsidRDefault="6E72E23F" w14:paraId="383555D4" w14:textId="0484396E">
      <w:pPr>
        <w:spacing w:line="276" w:lineRule="auto"/>
        <w:ind w:left="4320" w:firstLine="720"/>
      </w:pPr>
      <w:r>
        <w:t>{%p endfor %}</w:t>
      </w:r>
    </w:p>
    <w:p w:rsidRPr="00C66952" w:rsidR="0025484F" w:rsidP="0025484F" w:rsidRDefault="0025484F" w14:paraId="2630DAF7" w14:textId="25F61D0A">
      <w:pPr>
        <w:rPr>
          <w:b/>
          <w:bCs/>
        </w:rPr>
      </w:pPr>
    </w:p>
    <w:sectPr w:rsidRPr="00C66952" w:rsidR="0025484F" w:rsidSect="00646334">
      <w:footerReference w:type="default" r:id="rId11"/>
      <w:headerReference w:type="default" r:id="rId15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2917" w:rsidP="0029742D" w:rsidRDefault="003A2917" w14:paraId="37A61259" w14:textId="77777777">
      <w:pPr>
        <w:spacing w:line="240" w:lineRule="auto"/>
      </w:pPr>
      <w:r>
        <w:separator/>
      </w:r>
    </w:p>
  </w:endnote>
  <w:endnote w:type="continuationSeparator" w:id="0">
    <w:p w:rsidR="003A2917" w:rsidP="0029742D" w:rsidRDefault="003A2917" w14:paraId="0F4893F9" w14:textId="77777777">
      <w:pPr>
        <w:spacing w:line="240" w:lineRule="auto"/>
      </w:pPr>
      <w:r>
        <w:continuationSeparator/>
      </w:r>
    </w:p>
  </w:endnote>
  <w:endnote w:type="continuationNotice" w:id="1">
    <w:p w:rsidR="003A2917" w:rsidRDefault="003A2917" w14:paraId="2B641815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403642"/>
      <w:docPartObj>
        <w:docPartGallery w:val="Page Numbers (Bottom of Page)"/>
        <w:docPartUnique/>
      </w:docPartObj>
    </w:sdtPr>
    <w:sdtEndPr>
      <w:rPr>
        <w:noProof/>
      </w:rPr>
    </w:sdtEndPr>
    <w:sdtContent>
      <w:p w:rsidRPr="0029742D" w:rsidR="0029742D" w:rsidRDefault="0029742D" w14:paraId="0BCECE96" w14:textId="5A1F714B">
        <w:pPr>
          <w:pStyle w:val="Footer"/>
          <w:jc w:val="right"/>
        </w:pPr>
        <w:r w:rsidRPr="0029742D">
          <w:fldChar w:fldCharType="begin"/>
        </w:r>
        <w:r w:rsidRPr="0029742D">
          <w:instrText xml:space="preserve"> PAGE   \* MERGEFORMAT </w:instrText>
        </w:r>
        <w:r w:rsidRPr="0029742D">
          <w:fldChar w:fldCharType="separate"/>
        </w:r>
        <w:r w:rsidRPr="0029742D">
          <w:rPr>
            <w:noProof/>
          </w:rPr>
          <w:t>2</w:t>
        </w:r>
        <w:r w:rsidRPr="0029742D">
          <w:rPr>
            <w:noProof/>
          </w:rPr>
          <w:fldChar w:fldCharType="end"/>
        </w:r>
      </w:p>
    </w:sdtContent>
  </w:sdt>
  <w:p w:rsidRPr="0029742D" w:rsidR="0029742D" w:rsidRDefault="0029742D" w14:paraId="1886FC5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2917" w:rsidP="0029742D" w:rsidRDefault="003A2917" w14:paraId="241088FA" w14:textId="77777777">
      <w:pPr>
        <w:spacing w:line="240" w:lineRule="auto"/>
      </w:pPr>
      <w:r>
        <w:separator/>
      </w:r>
    </w:p>
  </w:footnote>
  <w:footnote w:type="continuationSeparator" w:id="0">
    <w:p w:rsidR="003A2917" w:rsidP="0029742D" w:rsidRDefault="003A2917" w14:paraId="71540134" w14:textId="77777777">
      <w:pPr>
        <w:spacing w:line="240" w:lineRule="auto"/>
      </w:pPr>
      <w:r>
        <w:continuationSeparator/>
      </w:r>
    </w:p>
  </w:footnote>
  <w:footnote w:type="continuationNotice" w:id="1">
    <w:p w:rsidR="003A2917" w:rsidRDefault="003A2917" w14:paraId="4324D87D" w14:textId="77777777">
      <w:pPr>
        <w:spacing w:line="240" w:lineRule="auto"/>
      </w:pP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3zDuxdVL779UGb" int2:id="LEQlHkCX">
      <int2:state int2:type="spell" int2:value="Rejected"/>
    </int2:textHash>
    <int2:textHash int2:hashCode="YmQqu6xWidlD1q" int2:id="xXNMXWra">
      <int2:state int2:type="spell" int2:value="Rejected"/>
    </int2:textHash>
    <int2:textHash int2:hashCode="hA4kfhCqRfswCE" int2:id="kIXheHoq">
      <int2:state int2:type="spell" int2:value="Rejected"/>
    </int2:textHash>
    <int2:textHash int2:hashCode="Jsuoe+rYKzaSnN" int2:id="OiG5GRC0">
      <int2:state int2:type="spell" int2:value="Rejected"/>
    </int2:textHash>
    <int2:textHash int2:hashCode="za0F49RLvrLve6" int2:id="IWC7OIbN">
      <int2:state int2:type="AugLoop_Text_Critique" int2:value="Rejected"/>
    </int2:textHash>
    <int2:bookmark int2:bookmarkName="_Int_GrwxyqAE" int2:invalidationBookmarkName="" int2:hashCode="ri5wBGgM94Zgpz" int2:id="YP9g1Ztp">
      <int2:state int2:type="gram" int2:value="Rejected"/>
    </int2:bookmark>
    <int2:bookmark int2:bookmarkName="_Int_iJEQSmLO" int2:invalidationBookmarkName="" int2:hashCode="318iZl7ZDA1voL" int2:id="056hsmrK">
      <int2:state int2:type="AugLoop_Text_Critiqu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B8F1"/>
    <w:multiLevelType w:val="hybridMultilevel"/>
    <w:tmpl w:val="D8444CC0"/>
    <w:lvl w:ilvl="0" w:tplc="FAB22494">
      <w:start w:val="1"/>
      <w:numFmt w:val="lowerLetter"/>
      <w:lvlText w:val="%1."/>
      <w:lvlJc w:val="left"/>
      <w:pPr>
        <w:ind w:left="720" w:hanging="360"/>
      </w:pPr>
    </w:lvl>
    <w:lvl w:ilvl="1" w:tplc="8F40FB38">
      <w:start w:val="1"/>
      <w:numFmt w:val="lowerLetter"/>
      <w:lvlText w:val="%2."/>
      <w:lvlJc w:val="left"/>
      <w:pPr>
        <w:ind w:left="1440" w:hanging="360"/>
      </w:pPr>
    </w:lvl>
    <w:lvl w:ilvl="2" w:tplc="33AA5B32">
      <w:start w:val="1"/>
      <w:numFmt w:val="lowerRoman"/>
      <w:lvlText w:val="%3."/>
      <w:lvlJc w:val="right"/>
      <w:pPr>
        <w:ind w:left="2160" w:hanging="180"/>
      </w:pPr>
    </w:lvl>
    <w:lvl w:ilvl="3" w:tplc="095692B0">
      <w:start w:val="1"/>
      <w:numFmt w:val="decimal"/>
      <w:lvlText w:val="%4."/>
      <w:lvlJc w:val="left"/>
      <w:pPr>
        <w:ind w:left="2880" w:hanging="360"/>
      </w:pPr>
    </w:lvl>
    <w:lvl w:ilvl="4" w:tplc="E1E21B14">
      <w:start w:val="1"/>
      <w:numFmt w:val="lowerLetter"/>
      <w:lvlText w:val="%5."/>
      <w:lvlJc w:val="left"/>
      <w:pPr>
        <w:ind w:left="3600" w:hanging="360"/>
      </w:pPr>
    </w:lvl>
    <w:lvl w:ilvl="5" w:tplc="4872B26A">
      <w:start w:val="1"/>
      <w:numFmt w:val="lowerRoman"/>
      <w:lvlText w:val="%6."/>
      <w:lvlJc w:val="right"/>
      <w:pPr>
        <w:ind w:left="4320" w:hanging="180"/>
      </w:pPr>
    </w:lvl>
    <w:lvl w:ilvl="6" w:tplc="18E443C8">
      <w:start w:val="1"/>
      <w:numFmt w:val="decimal"/>
      <w:lvlText w:val="%7."/>
      <w:lvlJc w:val="left"/>
      <w:pPr>
        <w:ind w:left="5040" w:hanging="360"/>
      </w:pPr>
    </w:lvl>
    <w:lvl w:ilvl="7" w:tplc="BFCC6C42">
      <w:start w:val="1"/>
      <w:numFmt w:val="lowerLetter"/>
      <w:lvlText w:val="%8."/>
      <w:lvlJc w:val="left"/>
      <w:pPr>
        <w:ind w:left="5760" w:hanging="360"/>
      </w:pPr>
    </w:lvl>
    <w:lvl w:ilvl="8" w:tplc="7AEE5A9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A4D94"/>
    <w:multiLevelType w:val="hybridMultilevel"/>
    <w:tmpl w:val="FFFFFFFF"/>
    <w:lvl w:ilvl="0" w:tplc="54884310">
      <w:start w:val="1"/>
      <w:numFmt w:val="lowerLetter"/>
      <w:lvlText w:val="%1."/>
      <w:lvlJc w:val="left"/>
      <w:pPr>
        <w:ind w:left="720" w:hanging="360"/>
      </w:pPr>
    </w:lvl>
    <w:lvl w:ilvl="1" w:tplc="30D47EBC">
      <w:start w:val="1"/>
      <w:numFmt w:val="lowerLetter"/>
      <w:lvlText w:val="%2."/>
      <w:lvlJc w:val="left"/>
      <w:pPr>
        <w:ind w:left="1440" w:hanging="360"/>
      </w:pPr>
    </w:lvl>
    <w:lvl w:ilvl="2" w:tplc="77B038FC">
      <w:start w:val="1"/>
      <w:numFmt w:val="lowerRoman"/>
      <w:lvlText w:val="%3."/>
      <w:lvlJc w:val="right"/>
      <w:pPr>
        <w:ind w:left="2160" w:hanging="180"/>
      </w:pPr>
    </w:lvl>
    <w:lvl w:ilvl="3" w:tplc="669859DE">
      <w:start w:val="1"/>
      <w:numFmt w:val="decimal"/>
      <w:lvlText w:val="%4."/>
      <w:lvlJc w:val="left"/>
      <w:pPr>
        <w:ind w:left="2880" w:hanging="360"/>
      </w:pPr>
    </w:lvl>
    <w:lvl w:ilvl="4" w:tplc="3594FE40">
      <w:start w:val="1"/>
      <w:numFmt w:val="lowerLetter"/>
      <w:lvlText w:val="%5."/>
      <w:lvlJc w:val="left"/>
      <w:pPr>
        <w:ind w:left="3600" w:hanging="360"/>
      </w:pPr>
    </w:lvl>
    <w:lvl w:ilvl="5" w:tplc="8E68D396">
      <w:start w:val="1"/>
      <w:numFmt w:val="lowerRoman"/>
      <w:lvlText w:val="%6."/>
      <w:lvlJc w:val="right"/>
      <w:pPr>
        <w:ind w:left="4320" w:hanging="180"/>
      </w:pPr>
    </w:lvl>
    <w:lvl w:ilvl="6" w:tplc="B99E53B8">
      <w:start w:val="1"/>
      <w:numFmt w:val="decimal"/>
      <w:lvlText w:val="%7."/>
      <w:lvlJc w:val="left"/>
      <w:pPr>
        <w:ind w:left="5040" w:hanging="360"/>
      </w:pPr>
    </w:lvl>
    <w:lvl w:ilvl="7" w:tplc="0A384DE2">
      <w:start w:val="1"/>
      <w:numFmt w:val="lowerLetter"/>
      <w:lvlText w:val="%8."/>
      <w:lvlJc w:val="left"/>
      <w:pPr>
        <w:ind w:left="5760" w:hanging="360"/>
      </w:pPr>
    </w:lvl>
    <w:lvl w:ilvl="8" w:tplc="392E2C0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E6297A"/>
    <w:multiLevelType w:val="multilevel"/>
    <w:tmpl w:val="C2523964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61744A"/>
    <w:multiLevelType w:val="hybridMultilevel"/>
    <w:tmpl w:val="CE94BAE2"/>
    <w:lvl w:ilvl="0" w:tplc="060EBFEC">
      <w:start w:val="1"/>
      <w:numFmt w:val="lowerLetter"/>
      <w:lvlText w:val="%1."/>
      <w:lvlJc w:val="left"/>
      <w:pPr>
        <w:ind w:left="720" w:hanging="360"/>
      </w:pPr>
    </w:lvl>
    <w:lvl w:ilvl="1" w:tplc="438E093E">
      <w:start w:val="1"/>
      <w:numFmt w:val="lowerLetter"/>
      <w:lvlText w:val="%2."/>
      <w:lvlJc w:val="left"/>
      <w:pPr>
        <w:ind w:left="1440" w:hanging="360"/>
      </w:pPr>
    </w:lvl>
    <w:lvl w:ilvl="2" w:tplc="CEF063C8">
      <w:start w:val="1"/>
      <w:numFmt w:val="lowerRoman"/>
      <w:lvlText w:val="%3."/>
      <w:lvlJc w:val="right"/>
      <w:pPr>
        <w:ind w:left="2160" w:hanging="180"/>
      </w:pPr>
    </w:lvl>
    <w:lvl w:ilvl="3" w:tplc="63924DC0">
      <w:start w:val="1"/>
      <w:numFmt w:val="decimal"/>
      <w:lvlText w:val="%4."/>
      <w:lvlJc w:val="left"/>
      <w:pPr>
        <w:ind w:left="2880" w:hanging="360"/>
      </w:pPr>
    </w:lvl>
    <w:lvl w:ilvl="4" w:tplc="236A0070">
      <w:start w:val="1"/>
      <w:numFmt w:val="lowerLetter"/>
      <w:lvlText w:val="%5."/>
      <w:lvlJc w:val="left"/>
      <w:pPr>
        <w:ind w:left="3600" w:hanging="360"/>
      </w:pPr>
    </w:lvl>
    <w:lvl w:ilvl="5" w:tplc="3EA47C3A">
      <w:start w:val="1"/>
      <w:numFmt w:val="lowerRoman"/>
      <w:lvlText w:val="%6."/>
      <w:lvlJc w:val="right"/>
      <w:pPr>
        <w:ind w:left="4320" w:hanging="180"/>
      </w:pPr>
    </w:lvl>
    <w:lvl w:ilvl="6" w:tplc="43CC60CE">
      <w:start w:val="1"/>
      <w:numFmt w:val="decimal"/>
      <w:lvlText w:val="%7."/>
      <w:lvlJc w:val="left"/>
      <w:pPr>
        <w:ind w:left="5040" w:hanging="360"/>
      </w:pPr>
    </w:lvl>
    <w:lvl w:ilvl="7" w:tplc="242AB950">
      <w:start w:val="1"/>
      <w:numFmt w:val="lowerLetter"/>
      <w:lvlText w:val="%8."/>
      <w:lvlJc w:val="left"/>
      <w:pPr>
        <w:ind w:left="5760" w:hanging="360"/>
      </w:pPr>
    </w:lvl>
    <w:lvl w:ilvl="8" w:tplc="E7AEC16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D611B0"/>
    <w:multiLevelType w:val="multilevel"/>
    <w:tmpl w:val="2B9EB33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2C8F74FB"/>
    <w:multiLevelType w:val="hybridMultilevel"/>
    <w:tmpl w:val="FFFFFFFF"/>
    <w:lvl w:ilvl="0" w:tplc="80721DB6">
      <w:start w:val="1"/>
      <w:numFmt w:val="lowerLetter"/>
      <w:lvlText w:val="%1."/>
      <w:lvlJc w:val="left"/>
      <w:pPr>
        <w:ind w:left="720" w:hanging="360"/>
      </w:pPr>
    </w:lvl>
    <w:lvl w:ilvl="1" w:tplc="11F440D0">
      <w:start w:val="1"/>
      <w:numFmt w:val="lowerLetter"/>
      <w:lvlText w:val="%2."/>
      <w:lvlJc w:val="left"/>
      <w:pPr>
        <w:ind w:left="1440" w:hanging="360"/>
      </w:pPr>
    </w:lvl>
    <w:lvl w:ilvl="2" w:tplc="C888AC6A">
      <w:start w:val="1"/>
      <w:numFmt w:val="lowerRoman"/>
      <w:lvlText w:val="%3."/>
      <w:lvlJc w:val="right"/>
      <w:pPr>
        <w:ind w:left="2160" w:hanging="180"/>
      </w:pPr>
    </w:lvl>
    <w:lvl w:ilvl="3" w:tplc="E7EE50F4">
      <w:start w:val="1"/>
      <w:numFmt w:val="decimal"/>
      <w:lvlText w:val="%4."/>
      <w:lvlJc w:val="left"/>
      <w:pPr>
        <w:ind w:left="2880" w:hanging="360"/>
      </w:pPr>
    </w:lvl>
    <w:lvl w:ilvl="4" w:tplc="F348B6AC">
      <w:start w:val="1"/>
      <w:numFmt w:val="lowerLetter"/>
      <w:lvlText w:val="%5."/>
      <w:lvlJc w:val="left"/>
      <w:pPr>
        <w:ind w:left="3600" w:hanging="360"/>
      </w:pPr>
    </w:lvl>
    <w:lvl w:ilvl="5" w:tplc="6ACC980E">
      <w:start w:val="1"/>
      <w:numFmt w:val="lowerRoman"/>
      <w:lvlText w:val="%6."/>
      <w:lvlJc w:val="right"/>
      <w:pPr>
        <w:ind w:left="4320" w:hanging="180"/>
      </w:pPr>
    </w:lvl>
    <w:lvl w:ilvl="6" w:tplc="FF749874">
      <w:start w:val="1"/>
      <w:numFmt w:val="decimal"/>
      <w:lvlText w:val="%7."/>
      <w:lvlJc w:val="left"/>
      <w:pPr>
        <w:ind w:left="5040" w:hanging="360"/>
      </w:pPr>
    </w:lvl>
    <w:lvl w:ilvl="7" w:tplc="0D2A4EDC">
      <w:start w:val="1"/>
      <w:numFmt w:val="lowerLetter"/>
      <w:lvlText w:val="%8."/>
      <w:lvlJc w:val="left"/>
      <w:pPr>
        <w:ind w:left="5760" w:hanging="360"/>
      </w:pPr>
    </w:lvl>
    <w:lvl w:ilvl="8" w:tplc="C47AEDF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25DF64"/>
    <w:multiLevelType w:val="hybridMultilevel"/>
    <w:tmpl w:val="5B842D94"/>
    <w:lvl w:ilvl="0" w:tplc="E9668750">
      <w:start w:val="1"/>
      <w:numFmt w:val="decimal"/>
      <w:lvlText w:val="%1."/>
      <w:lvlJc w:val="left"/>
      <w:pPr>
        <w:ind w:left="1800" w:hanging="360"/>
      </w:pPr>
    </w:lvl>
    <w:lvl w:ilvl="1" w:tplc="7E248E8C">
      <w:start w:val="1"/>
      <w:numFmt w:val="lowerLetter"/>
      <w:lvlText w:val="%2."/>
      <w:lvlJc w:val="left"/>
      <w:pPr>
        <w:ind w:left="1440" w:hanging="360"/>
      </w:pPr>
    </w:lvl>
    <w:lvl w:ilvl="2" w:tplc="FA181292">
      <w:start w:val="1"/>
      <w:numFmt w:val="lowerRoman"/>
      <w:lvlText w:val="%3."/>
      <w:lvlJc w:val="right"/>
      <w:pPr>
        <w:ind w:left="2160" w:hanging="180"/>
      </w:pPr>
    </w:lvl>
    <w:lvl w:ilvl="3" w:tplc="C0F2891E">
      <w:start w:val="1"/>
      <w:numFmt w:val="decimal"/>
      <w:lvlText w:val="%4."/>
      <w:lvlJc w:val="left"/>
      <w:pPr>
        <w:ind w:left="2880" w:hanging="360"/>
      </w:pPr>
    </w:lvl>
    <w:lvl w:ilvl="4" w:tplc="B7DC271E">
      <w:start w:val="1"/>
      <w:numFmt w:val="lowerLetter"/>
      <w:lvlText w:val="%5."/>
      <w:lvlJc w:val="left"/>
      <w:pPr>
        <w:ind w:left="3600" w:hanging="360"/>
      </w:pPr>
    </w:lvl>
    <w:lvl w:ilvl="5" w:tplc="0DACFA50">
      <w:start w:val="1"/>
      <w:numFmt w:val="lowerRoman"/>
      <w:lvlText w:val="%6."/>
      <w:lvlJc w:val="right"/>
      <w:pPr>
        <w:ind w:left="4320" w:hanging="180"/>
      </w:pPr>
    </w:lvl>
    <w:lvl w:ilvl="6" w:tplc="96C6CA02">
      <w:start w:val="1"/>
      <w:numFmt w:val="decimal"/>
      <w:lvlText w:val="%7."/>
      <w:lvlJc w:val="left"/>
      <w:pPr>
        <w:ind w:left="5040" w:hanging="360"/>
      </w:pPr>
    </w:lvl>
    <w:lvl w:ilvl="7" w:tplc="2838335A">
      <w:start w:val="1"/>
      <w:numFmt w:val="lowerLetter"/>
      <w:lvlText w:val="%8."/>
      <w:lvlJc w:val="left"/>
      <w:pPr>
        <w:ind w:left="5760" w:hanging="360"/>
      </w:pPr>
    </w:lvl>
    <w:lvl w:ilvl="8" w:tplc="6D561DB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6B2461"/>
    <w:multiLevelType w:val="multilevel"/>
    <w:tmpl w:val="AE1E4C4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370B8A"/>
    <w:multiLevelType w:val="hybridMultilevel"/>
    <w:tmpl w:val="6838C67C"/>
    <w:lvl w:ilvl="0" w:tplc="218AFE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DB17E2"/>
    <w:multiLevelType w:val="multilevel"/>
    <w:tmpl w:val="C56E7E5A"/>
    <w:lvl w:ilvl="0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52649B7E"/>
    <w:multiLevelType w:val="hybridMultilevel"/>
    <w:tmpl w:val="E58265AE"/>
    <w:lvl w:ilvl="0" w:tplc="5C78C3BA">
      <w:start w:val="1"/>
      <w:numFmt w:val="lowerLetter"/>
      <w:lvlText w:val="%1."/>
      <w:lvlJc w:val="left"/>
      <w:pPr>
        <w:ind w:left="720" w:hanging="360"/>
      </w:pPr>
    </w:lvl>
    <w:lvl w:ilvl="1" w:tplc="41387F9C">
      <w:start w:val="1"/>
      <w:numFmt w:val="lowerLetter"/>
      <w:lvlText w:val="%2."/>
      <w:lvlJc w:val="left"/>
      <w:pPr>
        <w:ind w:left="1440" w:hanging="360"/>
      </w:pPr>
    </w:lvl>
    <w:lvl w:ilvl="2" w:tplc="F4B2F1AC">
      <w:start w:val="1"/>
      <w:numFmt w:val="lowerRoman"/>
      <w:lvlText w:val="%3."/>
      <w:lvlJc w:val="right"/>
      <w:pPr>
        <w:ind w:left="2160" w:hanging="180"/>
      </w:pPr>
    </w:lvl>
    <w:lvl w:ilvl="3" w:tplc="D6644F90">
      <w:start w:val="1"/>
      <w:numFmt w:val="decimal"/>
      <w:lvlText w:val="%4."/>
      <w:lvlJc w:val="left"/>
      <w:pPr>
        <w:ind w:left="2880" w:hanging="360"/>
      </w:pPr>
    </w:lvl>
    <w:lvl w:ilvl="4" w:tplc="DA78DC80">
      <w:start w:val="1"/>
      <w:numFmt w:val="lowerLetter"/>
      <w:lvlText w:val="%5."/>
      <w:lvlJc w:val="left"/>
      <w:pPr>
        <w:ind w:left="3600" w:hanging="360"/>
      </w:pPr>
    </w:lvl>
    <w:lvl w:ilvl="5" w:tplc="C8A87C10">
      <w:start w:val="1"/>
      <w:numFmt w:val="lowerRoman"/>
      <w:lvlText w:val="%6."/>
      <w:lvlJc w:val="right"/>
      <w:pPr>
        <w:ind w:left="4320" w:hanging="180"/>
      </w:pPr>
    </w:lvl>
    <w:lvl w:ilvl="6" w:tplc="042EA3E8">
      <w:start w:val="1"/>
      <w:numFmt w:val="decimal"/>
      <w:lvlText w:val="%7."/>
      <w:lvlJc w:val="left"/>
      <w:pPr>
        <w:ind w:left="5040" w:hanging="360"/>
      </w:pPr>
    </w:lvl>
    <w:lvl w:ilvl="7" w:tplc="6B948554">
      <w:start w:val="1"/>
      <w:numFmt w:val="lowerLetter"/>
      <w:lvlText w:val="%8."/>
      <w:lvlJc w:val="left"/>
      <w:pPr>
        <w:ind w:left="5760" w:hanging="360"/>
      </w:pPr>
    </w:lvl>
    <w:lvl w:ilvl="8" w:tplc="4EFC7C8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4E0D09"/>
    <w:multiLevelType w:val="hybridMultilevel"/>
    <w:tmpl w:val="DA74537C"/>
    <w:lvl w:ilvl="0" w:tplc="46BAA26A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6DBB35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1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5B619F"/>
    <w:multiLevelType w:val="hybridMultilevel"/>
    <w:tmpl w:val="FFFFFFFF"/>
    <w:lvl w:ilvl="0" w:tplc="B75E1448">
      <w:start w:val="1"/>
      <w:numFmt w:val="lowerLetter"/>
      <w:lvlText w:val="%1."/>
      <w:lvlJc w:val="left"/>
      <w:pPr>
        <w:ind w:left="720" w:hanging="360"/>
      </w:pPr>
    </w:lvl>
    <w:lvl w:ilvl="1" w:tplc="6C907138">
      <w:start w:val="1"/>
      <w:numFmt w:val="lowerLetter"/>
      <w:lvlText w:val="%2."/>
      <w:lvlJc w:val="left"/>
      <w:pPr>
        <w:ind w:left="1440" w:hanging="360"/>
      </w:pPr>
    </w:lvl>
    <w:lvl w:ilvl="2" w:tplc="14CAFE78">
      <w:start w:val="1"/>
      <w:numFmt w:val="lowerRoman"/>
      <w:lvlText w:val="%3."/>
      <w:lvlJc w:val="right"/>
      <w:pPr>
        <w:ind w:left="2160" w:hanging="180"/>
      </w:pPr>
    </w:lvl>
    <w:lvl w:ilvl="3" w:tplc="EDDE054E">
      <w:start w:val="1"/>
      <w:numFmt w:val="decimal"/>
      <w:lvlText w:val="%4."/>
      <w:lvlJc w:val="left"/>
      <w:pPr>
        <w:ind w:left="2880" w:hanging="360"/>
      </w:pPr>
    </w:lvl>
    <w:lvl w:ilvl="4" w:tplc="F32CA8F2">
      <w:start w:val="1"/>
      <w:numFmt w:val="lowerLetter"/>
      <w:lvlText w:val="%5."/>
      <w:lvlJc w:val="left"/>
      <w:pPr>
        <w:ind w:left="3600" w:hanging="360"/>
      </w:pPr>
    </w:lvl>
    <w:lvl w:ilvl="5" w:tplc="C16A92C6">
      <w:start w:val="1"/>
      <w:numFmt w:val="lowerRoman"/>
      <w:lvlText w:val="%6."/>
      <w:lvlJc w:val="right"/>
      <w:pPr>
        <w:ind w:left="4320" w:hanging="180"/>
      </w:pPr>
    </w:lvl>
    <w:lvl w:ilvl="6" w:tplc="2A8E1318">
      <w:start w:val="1"/>
      <w:numFmt w:val="decimal"/>
      <w:lvlText w:val="%7."/>
      <w:lvlJc w:val="left"/>
      <w:pPr>
        <w:ind w:left="5040" w:hanging="360"/>
      </w:pPr>
    </w:lvl>
    <w:lvl w:ilvl="7" w:tplc="BD305172">
      <w:start w:val="1"/>
      <w:numFmt w:val="lowerLetter"/>
      <w:lvlText w:val="%8."/>
      <w:lvlJc w:val="left"/>
      <w:pPr>
        <w:ind w:left="5760" w:hanging="360"/>
      </w:pPr>
    </w:lvl>
    <w:lvl w:ilvl="8" w:tplc="F50C7AE8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772303">
    <w:abstractNumId w:val="10"/>
  </w:num>
  <w:num w:numId="2" w16cid:durableId="1727140378">
    <w:abstractNumId w:val="0"/>
  </w:num>
  <w:num w:numId="3" w16cid:durableId="1088962505">
    <w:abstractNumId w:val="3"/>
  </w:num>
  <w:num w:numId="4" w16cid:durableId="1116295088">
    <w:abstractNumId w:val="6"/>
  </w:num>
  <w:num w:numId="5" w16cid:durableId="1630819169">
    <w:abstractNumId w:val="5"/>
  </w:num>
  <w:num w:numId="6" w16cid:durableId="1720352482">
    <w:abstractNumId w:val="1"/>
  </w:num>
  <w:num w:numId="7" w16cid:durableId="375199459">
    <w:abstractNumId w:val="13"/>
  </w:num>
  <w:num w:numId="8" w16cid:durableId="373122180">
    <w:abstractNumId w:val="12"/>
  </w:num>
  <w:num w:numId="9" w16cid:durableId="924458711">
    <w:abstractNumId w:val="7"/>
  </w:num>
  <w:num w:numId="10" w16cid:durableId="1475368297">
    <w:abstractNumId w:val="2"/>
  </w:num>
  <w:num w:numId="11" w16cid:durableId="199247762">
    <w:abstractNumId w:val="4"/>
  </w:num>
  <w:num w:numId="12" w16cid:durableId="1866865602">
    <w:abstractNumId w:val="9"/>
  </w:num>
  <w:num w:numId="13" w16cid:durableId="388000665">
    <w:abstractNumId w:val="8"/>
  </w:num>
  <w:num w:numId="14" w16cid:durableId="1155222041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ttachedTemplate r:id="rId1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7E2"/>
    <w:rsid w:val="00003FDB"/>
    <w:rsid w:val="00006707"/>
    <w:rsid w:val="0000683B"/>
    <w:rsid w:val="00011B8F"/>
    <w:rsid w:val="000218CD"/>
    <w:rsid w:val="00022588"/>
    <w:rsid w:val="00031B63"/>
    <w:rsid w:val="00033AB0"/>
    <w:rsid w:val="00041CE5"/>
    <w:rsid w:val="0004254F"/>
    <w:rsid w:val="00043299"/>
    <w:rsid w:val="000434E7"/>
    <w:rsid w:val="00044145"/>
    <w:rsid w:val="00047AB6"/>
    <w:rsid w:val="00051EB9"/>
    <w:rsid w:val="000522FC"/>
    <w:rsid w:val="00053985"/>
    <w:rsid w:val="00053BE0"/>
    <w:rsid w:val="00053E43"/>
    <w:rsid w:val="00054EA3"/>
    <w:rsid w:val="00067B16"/>
    <w:rsid w:val="00067C18"/>
    <w:rsid w:val="00070E96"/>
    <w:rsid w:val="0007273E"/>
    <w:rsid w:val="000728BE"/>
    <w:rsid w:val="00072ADC"/>
    <w:rsid w:val="00083A94"/>
    <w:rsid w:val="00095C78"/>
    <w:rsid w:val="000A0BFC"/>
    <w:rsid w:val="000A11F7"/>
    <w:rsid w:val="000A2705"/>
    <w:rsid w:val="000A60FE"/>
    <w:rsid w:val="000B7C71"/>
    <w:rsid w:val="000C07BF"/>
    <w:rsid w:val="000C27B0"/>
    <w:rsid w:val="000C5D82"/>
    <w:rsid w:val="000C5ED8"/>
    <w:rsid w:val="000C7E28"/>
    <w:rsid w:val="000E7E3F"/>
    <w:rsid w:val="000F0B89"/>
    <w:rsid w:val="000F2F3D"/>
    <w:rsid w:val="000F349B"/>
    <w:rsid w:val="000F3E18"/>
    <w:rsid w:val="000F74F8"/>
    <w:rsid w:val="00102036"/>
    <w:rsid w:val="00106635"/>
    <w:rsid w:val="001148CA"/>
    <w:rsid w:val="00122D51"/>
    <w:rsid w:val="00130593"/>
    <w:rsid w:val="00132313"/>
    <w:rsid w:val="00132A67"/>
    <w:rsid w:val="00141548"/>
    <w:rsid w:val="00142CF3"/>
    <w:rsid w:val="0014642D"/>
    <w:rsid w:val="0015138A"/>
    <w:rsid w:val="001557C1"/>
    <w:rsid w:val="0015617A"/>
    <w:rsid w:val="00161614"/>
    <w:rsid w:val="00170D08"/>
    <w:rsid w:val="00172FCD"/>
    <w:rsid w:val="0017603C"/>
    <w:rsid w:val="00177718"/>
    <w:rsid w:val="001820E8"/>
    <w:rsid w:val="0018349F"/>
    <w:rsid w:val="00185372"/>
    <w:rsid w:val="00193341"/>
    <w:rsid w:val="00193D64"/>
    <w:rsid w:val="00195407"/>
    <w:rsid w:val="001A300F"/>
    <w:rsid w:val="001A3191"/>
    <w:rsid w:val="001A49A8"/>
    <w:rsid w:val="001C1939"/>
    <w:rsid w:val="001C27AF"/>
    <w:rsid w:val="001C368B"/>
    <w:rsid w:val="001C418C"/>
    <w:rsid w:val="001C5F42"/>
    <w:rsid w:val="001D0459"/>
    <w:rsid w:val="001D061F"/>
    <w:rsid w:val="001D0E7D"/>
    <w:rsid w:val="001D218C"/>
    <w:rsid w:val="001D2628"/>
    <w:rsid w:val="001D4684"/>
    <w:rsid w:val="001E243E"/>
    <w:rsid w:val="001E5290"/>
    <w:rsid w:val="001F3B0B"/>
    <w:rsid w:val="001F4A20"/>
    <w:rsid w:val="001F710D"/>
    <w:rsid w:val="001F7735"/>
    <w:rsid w:val="001F7AA5"/>
    <w:rsid w:val="00203703"/>
    <w:rsid w:val="00205981"/>
    <w:rsid w:val="00212150"/>
    <w:rsid w:val="002122E9"/>
    <w:rsid w:val="00214F80"/>
    <w:rsid w:val="00221A06"/>
    <w:rsid w:val="00224AA4"/>
    <w:rsid w:val="002317F0"/>
    <w:rsid w:val="00233744"/>
    <w:rsid w:val="00234252"/>
    <w:rsid w:val="002407FD"/>
    <w:rsid w:val="00250AB1"/>
    <w:rsid w:val="00251395"/>
    <w:rsid w:val="0025484F"/>
    <w:rsid w:val="00257720"/>
    <w:rsid w:val="002635BE"/>
    <w:rsid w:val="00263A15"/>
    <w:rsid w:val="00270298"/>
    <w:rsid w:val="00283974"/>
    <w:rsid w:val="00291AD0"/>
    <w:rsid w:val="0029742D"/>
    <w:rsid w:val="002A1174"/>
    <w:rsid w:val="002A2643"/>
    <w:rsid w:val="002A3704"/>
    <w:rsid w:val="002A5364"/>
    <w:rsid w:val="002A54F7"/>
    <w:rsid w:val="002B01DF"/>
    <w:rsid w:val="002B0D6F"/>
    <w:rsid w:val="002B45C9"/>
    <w:rsid w:val="002C7834"/>
    <w:rsid w:val="002D2D6C"/>
    <w:rsid w:val="002D40C3"/>
    <w:rsid w:val="002E6908"/>
    <w:rsid w:val="002E7E33"/>
    <w:rsid w:val="002F7DBC"/>
    <w:rsid w:val="00305AE8"/>
    <w:rsid w:val="00307706"/>
    <w:rsid w:val="00331562"/>
    <w:rsid w:val="00332772"/>
    <w:rsid w:val="003345C4"/>
    <w:rsid w:val="00336646"/>
    <w:rsid w:val="00340016"/>
    <w:rsid w:val="00347D2E"/>
    <w:rsid w:val="003512BF"/>
    <w:rsid w:val="00351970"/>
    <w:rsid w:val="003520AA"/>
    <w:rsid w:val="00353263"/>
    <w:rsid w:val="003549F6"/>
    <w:rsid w:val="0036300D"/>
    <w:rsid w:val="003702A6"/>
    <w:rsid w:val="00370ED9"/>
    <w:rsid w:val="0037161E"/>
    <w:rsid w:val="0037289E"/>
    <w:rsid w:val="0037365A"/>
    <w:rsid w:val="00375423"/>
    <w:rsid w:val="003775A8"/>
    <w:rsid w:val="003860EE"/>
    <w:rsid w:val="00391095"/>
    <w:rsid w:val="003A2917"/>
    <w:rsid w:val="003B06E6"/>
    <w:rsid w:val="003B1C11"/>
    <w:rsid w:val="003B52BC"/>
    <w:rsid w:val="003B5F7A"/>
    <w:rsid w:val="003B6B97"/>
    <w:rsid w:val="003C18B0"/>
    <w:rsid w:val="003C1FBA"/>
    <w:rsid w:val="003C3FB5"/>
    <w:rsid w:val="003C62C6"/>
    <w:rsid w:val="003D196F"/>
    <w:rsid w:val="003D373F"/>
    <w:rsid w:val="003E194B"/>
    <w:rsid w:val="003E6D9C"/>
    <w:rsid w:val="003F39AF"/>
    <w:rsid w:val="003F44FD"/>
    <w:rsid w:val="003F45DC"/>
    <w:rsid w:val="003F4CCF"/>
    <w:rsid w:val="003F61BA"/>
    <w:rsid w:val="00400B3E"/>
    <w:rsid w:val="0040469E"/>
    <w:rsid w:val="00404D8D"/>
    <w:rsid w:val="004124CD"/>
    <w:rsid w:val="00414634"/>
    <w:rsid w:val="00423361"/>
    <w:rsid w:val="00424252"/>
    <w:rsid w:val="0044003D"/>
    <w:rsid w:val="00447B1D"/>
    <w:rsid w:val="00451487"/>
    <w:rsid w:val="00462D26"/>
    <w:rsid w:val="00463EC0"/>
    <w:rsid w:val="0047266C"/>
    <w:rsid w:val="00477489"/>
    <w:rsid w:val="004841CA"/>
    <w:rsid w:val="00491236"/>
    <w:rsid w:val="00492691"/>
    <w:rsid w:val="00494C16"/>
    <w:rsid w:val="00496476"/>
    <w:rsid w:val="004A1469"/>
    <w:rsid w:val="004A2415"/>
    <w:rsid w:val="004B2465"/>
    <w:rsid w:val="004B39EE"/>
    <w:rsid w:val="004B78BF"/>
    <w:rsid w:val="004C1DA4"/>
    <w:rsid w:val="004C2508"/>
    <w:rsid w:val="004E2AE8"/>
    <w:rsid w:val="004E4B19"/>
    <w:rsid w:val="004F36BD"/>
    <w:rsid w:val="004F45E2"/>
    <w:rsid w:val="004F4773"/>
    <w:rsid w:val="004F6A87"/>
    <w:rsid w:val="004F6EB9"/>
    <w:rsid w:val="0050023E"/>
    <w:rsid w:val="00500500"/>
    <w:rsid w:val="00506EE0"/>
    <w:rsid w:val="005102F5"/>
    <w:rsid w:val="005161E4"/>
    <w:rsid w:val="00521CA6"/>
    <w:rsid w:val="005405A7"/>
    <w:rsid w:val="00541496"/>
    <w:rsid w:val="00545EFA"/>
    <w:rsid w:val="00546FA4"/>
    <w:rsid w:val="00550809"/>
    <w:rsid w:val="005541C8"/>
    <w:rsid w:val="005558E6"/>
    <w:rsid w:val="0057006B"/>
    <w:rsid w:val="0057394F"/>
    <w:rsid w:val="005758F7"/>
    <w:rsid w:val="0058149D"/>
    <w:rsid w:val="00586017"/>
    <w:rsid w:val="005963DB"/>
    <w:rsid w:val="005A2812"/>
    <w:rsid w:val="005B4F22"/>
    <w:rsid w:val="005C0BD1"/>
    <w:rsid w:val="005C51FD"/>
    <w:rsid w:val="005C5B8A"/>
    <w:rsid w:val="005C61D6"/>
    <w:rsid w:val="005C677A"/>
    <w:rsid w:val="005D3AE1"/>
    <w:rsid w:val="005D7459"/>
    <w:rsid w:val="005E1F9D"/>
    <w:rsid w:val="005F37C2"/>
    <w:rsid w:val="006029EB"/>
    <w:rsid w:val="00615FBC"/>
    <w:rsid w:val="006202AF"/>
    <w:rsid w:val="00636A1F"/>
    <w:rsid w:val="00637A7E"/>
    <w:rsid w:val="006421CD"/>
    <w:rsid w:val="00642AAB"/>
    <w:rsid w:val="00642D4C"/>
    <w:rsid w:val="00646334"/>
    <w:rsid w:val="006643BC"/>
    <w:rsid w:val="00672E4D"/>
    <w:rsid w:val="00677C7C"/>
    <w:rsid w:val="0068059B"/>
    <w:rsid w:val="006918E5"/>
    <w:rsid w:val="006A38EA"/>
    <w:rsid w:val="006A7A18"/>
    <w:rsid w:val="006B6D0D"/>
    <w:rsid w:val="006C0579"/>
    <w:rsid w:val="006C5240"/>
    <w:rsid w:val="006D1189"/>
    <w:rsid w:val="006E66B8"/>
    <w:rsid w:val="006E6EAE"/>
    <w:rsid w:val="006E7912"/>
    <w:rsid w:val="006F3CB3"/>
    <w:rsid w:val="006F79AC"/>
    <w:rsid w:val="00707AE2"/>
    <w:rsid w:val="00721898"/>
    <w:rsid w:val="007222A4"/>
    <w:rsid w:val="0072258A"/>
    <w:rsid w:val="00724C9F"/>
    <w:rsid w:val="007557ED"/>
    <w:rsid w:val="00761A79"/>
    <w:rsid w:val="00773318"/>
    <w:rsid w:val="00774FA9"/>
    <w:rsid w:val="00776ADB"/>
    <w:rsid w:val="00776B1C"/>
    <w:rsid w:val="00781FC2"/>
    <w:rsid w:val="007837C9"/>
    <w:rsid w:val="007948E9"/>
    <w:rsid w:val="00795B58"/>
    <w:rsid w:val="00797511"/>
    <w:rsid w:val="007A54F0"/>
    <w:rsid w:val="007D5353"/>
    <w:rsid w:val="007E1BB2"/>
    <w:rsid w:val="007E3AB1"/>
    <w:rsid w:val="007E4FEF"/>
    <w:rsid w:val="007E70CE"/>
    <w:rsid w:val="007F2C51"/>
    <w:rsid w:val="007F3105"/>
    <w:rsid w:val="007F5449"/>
    <w:rsid w:val="007F710E"/>
    <w:rsid w:val="008017C3"/>
    <w:rsid w:val="0080475A"/>
    <w:rsid w:val="00811610"/>
    <w:rsid w:val="00830C20"/>
    <w:rsid w:val="00834396"/>
    <w:rsid w:val="008372BF"/>
    <w:rsid w:val="00840008"/>
    <w:rsid w:val="00840D95"/>
    <w:rsid w:val="00844644"/>
    <w:rsid w:val="00863997"/>
    <w:rsid w:val="00875122"/>
    <w:rsid w:val="008766B9"/>
    <w:rsid w:val="00882794"/>
    <w:rsid w:val="008841A1"/>
    <w:rsid w:val="00887E19"/>
    <w:rsid w:val="00891358"/>
    <w:rsid w:val="0089271C"/>
    <w:rsid w:val="00893DCE"/>
    <w:rsid w:val="008A0480"/>
    <w:rsid w:val="008A11F9"/>
    <w:rsid w:val="008A49B1"/>
    <w:rsid w:val="008A4CAB"/>
    <w:rsid w:val="008A6BEF"/>
    <w:rsid w:val="008A7C28"/>
    <w:rsid w:val="008B0D54"/>
    <w:rsid w:val="008B1F21"/>
    <w:rsid w:val="008B43D1"/>
    <w:rsid w:val="008B5EEB"/>
    <w:rsid w:val="008B6C8B"/>
    <w:rsid w:val="008C1689"/>
    <w:rsid w:val="008C1985"/>
    <w:rsid w:val="008D0AF8"/>
    <w:rsid w:val="008E142A"/>
    <w:rsid w:val="008E53AF"/>
    <w:rsid w:val="008F08AE"/>
    <w:rsid w:val="008F4977"/>
    <w:rsid w:val="00900A35"/>
    <w:rsid w:val="009057F8"/>
    <w:rsid w:val="00914467"/>
    <w:rsid w:val="00925A30"/>
    <w:rsid w:val="00933425"/>
    <w:rsid w:val="0093457E"/>
    <w:rsid w:val="0095257F"/>
    <w:rsid w:val="00952D0B"/>
    <w:rsid w:val="00953A1A"/>
    <w:rsid w:val="009607E2"/>
    <w:rsid w:val="00963203"/>
    <w:rsid w:val="00964E9B"/>
    <w:rsid w:val="00971016"/>
    <w:rsid w:val="00971FE5"/>
    <w:rsid w:val="0097242F"/>
    <w:rsid w:val="00994C4D"/>
    <w:rsid w:val="009964FF"/>
    <w:rsid w:val="009974BC"/>
    <w:rsid w:val="009A2875"/>
    <w:rsid w:val="009A6369"/>
    <w:rsid w:val="009B07C5"/>
    <w:rsid w:val="009B1AC2"/>
    <w:rsid w:val="009B6730"/>
    <w:rsid w:val="009D45D4"/>
    <w:rsid w:val="009E121B"/>
    <w:rsid w:val="009E253D"/>
    <w:rsid w:val="009E3768"/>
    <w:rsid w:val="009E72DB"/>
    <w:rsid w:val="009F3978"/>
    <w:rsid w:val="009F5552"/>
    <w:rsid w:val="009F7315"/>
    <w:rsid w:val="00A005D1"/>
    <w:rsid w:val="00A00889"/>
    <w:rsid w:val="00A01932"/>
    <w:rsid w:val="00A066A8"/>
    <w:rsid w:val="00A153BA"/>
    <w:rsid w:val="00A242FF"/>
    <w:rsid w:val="00A2579C"/>
    <w:rsid w:val="00A2682F"/>
    <w:rsid w:val="00A35905"/>
    <w:rsid w:val="00A40C7D"/>
    <w:rsid w:val="00A40E22"/>
    <w:rsid w:val="00A51A80"/>
    <w:rsid w:val="00A527A7"/>
    <w:rsid w:val="00A55871"/>
    <w:rsid w:val="00A57DDE"/>
    <w:rsid w:val="00A57E2B"/>
    <w:rsid w:val="00A65E1D"/>
    <w:rsid w:val="00A66733"/>
    <w:rsid w:val="00A6785A"/>
    <w:rsid w:val="00A73BDB"/>
    <w:rsid w:val="00A73C71"/>
    <w:rsid w:val="00A73FF1"/>
    <w:rsid w:val="00A776C1"/>
    <w:rsid w:val="00A804AC"/>
    <w:rsid w:val="00A81263"/>
    <w:rsid w:val="00A81299"/>
    <w:rsid w:val="00A82BA4"/>
    <w:rsid w:val="00A83AA2"/>
    <w:rsid w:val="00A83F03"/>
    <w:rsid w:val="00A85A81"/>
    <w:rsid w:val="00A92939"/>
    <w:rsid w:val="00AA6969"/>
    <w:rsid w:val="00AB06DA"/>
    <w:rsid w:val="00AB6C17"/>
    <w:rsid w:val="00AB73CC"/>
    <w:rsid w:val="00AB7A79"/>
    <w:rsid w:val="00AC0093"/>
    <w:rsid w:val="00AC6DB8"/>
    <w:rsid w:val="00AD16F8"/>
    <w:rsid w:val="00AD1EDB"/>
    <w:rsid w:val="00B0088E"/>
    <w:rsid w:val="00B0630D"/>
    <w:rsid w:val="00B15BCF"/>
    <w:rsid w:val="00B22D2B"/>
    <w:rsid w:val="00B31EE6"/>
    <w:rsid w:val="00B32B3D"/>
    <w:rsid w:val="00B40B2C"/>
    <w:rsid w:val="00B40F5B"/>
    <w:rsid w:val="00B508CD"/>
    <w:rsid w:val="00B5342A"/>
    <w:rsid w:val="00B551DF"/>
    <w:rsid w:val="00B710FC"/>
    <w:rsid w:val="00B73DB6"/>
    <w:rsid w:val="00B822C4"/>
    <w:rsid w:val="00B845B0"/>
    <w:rsid w:val="00B907B6"/>
    <w:rsid w:val="00B90F3C"/>
    <w:rsid w:val="00B91257"/>
    <w:rsid w:val="00B95836"/>
    <w:rsid w:val="00B95D74"/>
    <w:rsid w:val="00BA03CD"/>
    <w:rsid w:val="00BB0538"/>
    <w:rsid w:val="00BB5DE7"/>
    <w:rsid w:val="00BC3218"/>
    <w:rsid w:val="00BD78CC"/>
    <w:rsid w:val="00BE336D"/>
    <w:rsid w:val="00BE354D"/>
    <w:rsid w:val="00BE3D27"/>
    <w:rsid w:val="00BF0668"/>
    <w:rsid w:val="00BF1C80"/>
    <w:rsid w:val="00BF396B"/>
    <w:rsid w:val="00C0168C"/>
    <w:rsid w:val="00C04144"/>
    <w:rsid w:val="00C04FC3"/>
    <w:rsid w:val="00C136C6"/>
    <w:rsid w:val="00C1789A"/>
    <w:rsid w:val="00C2133F"/>
    <w:rsid w:val="00C237E1"/>
    <w:rsid w:val="00C32BB8"/>
    <w:rsid w:val="00C5516D"/>
    <w:rsid w:val="00C55DF1"/>
    <w:rsid w:val="00C63452"/>
    <w:rsid w:val="00C65582"/>
    <w:rsid w:val="00C66952"/>
    <w:rsid w:val="00C73681"/>
    <w:rsid w:val="00C75292"/>
    <w:rsid w:val="00C818A1"/>
    <w:rsid w:val="00C82EA4"/>
    <w:rsid w:val="00C94132"/>
    <w:rsid w:val="00C9633C"/>
    <w:rsid w:val="00C97551"/>
    <w:rsid w:val="00CA1DF4"/>
    <w:rsid w:val="00CB00DF"/>
    <w:rsid w:val="00CB41E7"/>
    <w:rsid w:val="00CB4BFD"/>
    <w:rsid w:val="00CC047B"/>
    <w:rsid w:val="00CC3DE4"/>
    <w:rsid w:val="00CC4351"/>
    <w:rsid w:val="00CD1AEA"/>
    <w:rsid w:val="00CD5F0B"/>
    <w:rsid w:val="00CE4CCB"/>
    <w:rsid w:val="00CF0E3F"/>
    <w:rsid w:val="00CF1FFE"/>
    <w:rsid w:val="00CF3B76"/>
    <w:rsid w:val="00CF566F"/>
    <w:rsid w:val="00D03504"/>
    <w:rsid w:val="00D07586"/>
    <w:rsid w:val="00D106E7"/>
    <w:rsid w:val="00D167C4"/>
    <w:rsid w:val="00D1747B"/>
    <w:rsid w:val="00D2116E"/>
    <w:rsid w:val="00D244CE"/>
    <w:rsid w:val="00D26FA8"/>
    <w:rsid w:val="00D314EC"/>
    <w:rsid w:val="00D33583"/>
    <w:rsid w:val="00D33C64"/>
    <w:rsid w:val="00D34D66"/>
    <w:rsid w:val="00D37AF4"/>
    <w:rsid w:val="00D43D92"/>
    <w:rsid w:val="00D44F5D"/>
    <w:rsid w:val="00D46D77"/>
    <w:rsid w:val="00D54BE4"/>
    <w:rsid w:val="00D55B80"/>
    <w:rsid w:val="00D64456"/>
    <w:rsid w:val="00D714E5"/>
    <w:rsid w:val="00D73C6F"/>
    <w:rsid w:val="00D75E3E"/>
    <w:rsid w:val="00D76CE5"/>
    <w:rsid w:val="00D8090E"/>
    <w:rsid w:val="00D81382"/>
    <w:rsid w:val="00D815E3"/>
    <w:rsid w:val="00D82671"/>
    <w:rsid w:val="00D82DF8"/>
    <w:rsid w:val="00D86C8F"/>
    <w:rsid w:val="00D91071"/>
    <w:rsid w:val="00D92374"/>
    <w:rsid w:val="00D93BFE"/>
    <w:rsid w:val="00D97A16"/>
    <w:rsid w:val="00DA3711"/>
    <w:rsid w:val="00DB52ED"/>
    <w:rsid w:val="00DB5A3F"/>
    <w:rsid w:val="00DC3448"/>
    <w:rsid w:val="00DE7866"/>
    <w:rsid w:val="00DF1DEB"/>
    <w:rsid w:val="00DF29E1"/>
    <w:rsid w:val="00DF6CDE"/>
    <w:rsid w:val="00E11D7E"/>
    <w:rsid w:val="00E16672"/>
    <w:rsid w:val="00E277F6"/>
    <w:rsid w:val="00E30E00"/>
    <w:rsid w:val="00E32C70"/>
    <w:rsid w:val="00E460B4"/>
    <w:rsid w:val="00E51182"/>
    <w:rsid w:val="00E57FEE"/>
    <w:rsid w:val="00E64339"/>
    <w:rsid w:val="00E72F12"/>
    <w:rsid w:val="00E76031"/>
    <w:rsid w:val="00E836FE"/>
    <w:rsid w:val="00E868E2"/>
    <w:rsid w:val="00E95E4C"/>
    <w:rsid w:val="00E96E96"/>
    <w:rsid w:val="00E97BD6"/>
    <w:rsid w:val="00EA1925"/>
    <w:rsid w:val="00EA1E06"/>
    <w:rsid w:val="00EA3D45"/>
    <w:rsid w:val="00EB5D09"/>
    <w:rsid w:val="00ED479B"/>
    <w:rsid w:val="00ED4AF4"/>
    <w:rsid w:val="00EE39D6"/>
    <w:rsid w:val="00EF39A4"/>
    <w:rsid w:val="00EF6CDC"/>
    <w:rsid w:val="00F03CF2"/>
    <w:rsid w:val="00F05001"/>
    <w:rsid w:val="00F13D9B"/>
    <w:rsid w:val="00F2129B"/>
    <w:rsid w:val="00F249E7"/>
    <w:rsid w:val="00F30D26"/>
    <w:rsid w:val="00F314D6"/>
    <w:rsid w:val="00F34500"/>
    <w:rsid w:val="00F408E4"/>
    <w:rsid w:val="00F435E0"/>
    <w:rsid w:val="00F43777"/>
    <w:rsid w:val="00F44782"/>
    <w:rsid w:val="00F579D7"/>
    <w:rsid w:val="00F63F3E"/>
    <w:rsid w:val="00F65A3C"/>
    <w:rsid w:val="00F673E9"/>
    <w:rsid w:val="00F71340"/>
    <w:rsid w:val="00F7148F"/>
    <w:rsid w:val="00F72102"/>
    <w:rsid w:val="00F72439"/>
    <w:rsid w:val="00F808EA"/>
    <w:rsid w:val="00F815F2"/>
    <w:rsid w:val="00F819F2"/>
    <w:rsid w:val="00F86A16"/>
    <w:rsid w:val="00F90B12"/>
    <w:rsid w:val="00F90FC8"/>
    <w:rsid w:val="00F94EF1"/>
    <w:rsid w:val="00F97EFD"/>
    <w:rsid w:val="00FA4916"/>
    <w:rsid w:val="00FA694B"/>
    <w:rsid w:val="00FB3011"/>
    <w:rsid w:val="00FB6CEF"/>
    <w:rsid w:val="00FB7AE7"/>
    <w:rsid w:val="00FD055C"/>
    <w:rsid w:val="00FD1ED2"/>
    <w:rsid w:val="00FD5AB1"/>
    <w:rsid w:val="00FD655A"/>
    <w:rsid w:val="00FF098A"/>
    <w:rsid w:val="024423C2"/>
    <w:rsid w:val="05522489"/>
    <w:rsid w:val="05F28BD6"/>
    <w:rsid w:val="06F5DA2C"/>
    <w:rsid w:val="09E6197D"/>
    <w:rsid w:val="1203D072"/>
    <w:rsid w:val="136C40C7"/>
    <w:rsid w:val="13A9C53F"/>
    <w:rsid w:val="184FD199"/>
    <w:rsid w:val="18560CCB"/>
    <w:rsid w:val="187965EA"/>
    <w:rsid w:val="1A39BEF9"/>
    <w:rsid w:val="1C3E093E"/>
    <w:rsid w:val="1CF9FAB0"/>
    <w:rsid w:val="1DE8B81C"/>
    <w:rsid w:val="1E7DCC2D"/>
    <w:rsid w:val="1F030D7E"/>
    <w:rsid w:val="1FD6E90C"/>
    <w:rsid w:val="237D9ADD"/>
    <w:rsid w:val="247BC710"/>
    <w:rsid w:val="25E84378"/>
    <w:rsid w:val="269D2B38"/>
    <w:rsid w:val="26A0193D"/>
    <w:rsid w:val="2AF362A4"/>
    <w:rsid w:val="2E03E16D"/>
    <w:rsid w:val="2E67FCAA"/>
    <w:rsid w:val="2F6CE346"/>
    <w:rsid w:val="2FAEAC24"/>
    <w:rsid w:val="2FD2722C"/>
    <w:rsid w:val="2FF02354"/>
    <w:rsid w:val="30117FA0"/>
    <w:rsid w:val="310878D3"/>
    <w:rsid w:val="31549EA1"/>
    <w:rsid w:val="31C2C506"/>
    <w:rsid w:val="320238C1"/>
    <w:rsid w:val="340B3643"/>
    <w:rsid w:val="3487969E"/>
    <w:rsid w:val="35381241"/>
    <w:rsid w:val="360130CA"/>
    <w:rsid w:val="38F3C6AF"/>
    <w:rsid w:val="39660781"/>
    <w:rsid w:val="39BC416C"/>
    <w:rsid w:val="3D962985"/>
    <w:rsid w:val="405E7BAD"/>
    <w:rsid w:val="45BACA91"/>
    <w:rsid w:val="4616221A"/>
    <w:rsid w:val="4778214B"/>
    <w:rsid w:val="48AABB50"/>
    <w:rsid w:val="4A468BB1"/>
    <w:rsid w:val="4B008752"/>
    <w:rsid w:val="4E966D1D"/>
    <w:rsid w:val="4EE4E955"/>
    <w:rsid w:val="4F6A33D2"/>
    <w:rsid w:val="4FBFEA8D"/>
    <w:rsid w:val="50BBD7C6"/>
    <w:rsid w:val="518E606D"/>
    <w:rsid w:val="51A13746"/>
    <w:rsid w:val="51FABC46"/>
    <w:rsid w:val="527D02F9"/>
    <w:rsid w:val="532A30CE"/>
    <w:rsid w:val="53602B9B"/>
    <w:rsid w:val="55E7BE82"/>
    <w:rsid w:val="57E5D687"/>
    <w:rsid w:val="58DBF6DC"/>
    <w:rsid w:val="5987499C"/>
    <w:rsid w:val="59B4A20D"/>
    <w:rsid w:val="5AD0830D"/>
    <w:rsid w:val="5AE43F79"/>
    <w:rsid w:val="5CFEF3FA"/>
    <w:rsid w:val="5D650CBE"/>
    <w:rsid w:val="5ED03978"/>
    <w:rsid w:val="5F5A2756"/>
    <w:rsid w:val="62474D4C"/>
    <w:rsid w:val="64818ACF"/>
    <w:rsid w:val="66B31A0A"/>
    <w:rsid w:val="675A4018"/>
    <w:rsid w:val="6CF9786C"/>
    <w:rsid w:val="6E72E23F"/>
    <w:rsid w:val="70B4DDFB"/>
    <w:rsid w:val="70CA8A5D"/>
    <w:rsid w:val="78720CA5"/>
    <w:rsid w:val="7A872C1F"/>
    <w:rsid w:val="7C367167"/>
    <w:rsid w:val="7DC956F3"/>
    <w:rsid w:val="7DD0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57687"/>
  <w15:chartTrackingRefBased/>
  <w15:docId w15:val="{1ADB23D5-31E1-4E93-B1BA-7161ED184B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B5F7A"/>
    <w:pPr>
      <w:spacing w:after="0"/>
    </w:pPr>
    <w:rPr>
      <w:rFonts w:ascii="Garamond" w:hAnsi="Garamond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484F"/>
    <w:rPr>
      <w:color w:val="0563C1" w:themeColor="hyperlink"/>
      <w:u w:val="single"/>
    </w:rPr>
  </w:style>
  <w:style w:type="character" w:styleId="normaltextrun" w:customStyle="1">
    <w:name w:val="normaltextrun"/>
    <w:basedOn w:val="DefaultParagraphFont"/>
    <w:rsid w:val="00424252"/>
  </w:style>
  <w:style w:type="character" w:styleId="UnresolvedMention">
    <w:name w:val="Unresolved Mention"/>
    <w:basedOn w:val="DefaultParagraphFont"/>
    <w:uiPriority w:val="99"/>
    <w:semiHidden/>
    <w:unhideWhenUsed/>
    <w:rsid w:val="00195407"/>
    <w:rPr>
      <w:color w:val="605E5C"/>
      <w:shd w:val="clear" w:color="auto" w:fill="E1DFDD"/>
    </w:rPr>
  </w:style>
  <w:style w:type="character" w:styleId="eop" w:customStyle="1">
    <w:name w:val="eop"/>
    <w:basedOn w:val="DefaultParagraphFont"/>
    <w:rsid w:val="005E1F9D"/>
  </w:style>
  <w:style w:type="paragraph" w:styleId="Header">
    <w:name w:val="header"/>
    <w:basedOn w:val="Normal"/>
    <w:link w:val="HeaderChar"/>
    <w:uiPriority w:val="99"/>
    <w:unhideWhenUsed/>
    <w:rsid w:val="0029742D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9742D"/>
    <w:rPr>
      <w:rFonts w:ascii="Garamond" w:hAnsi="Garamond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9742D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9742D"/>
    <w:rPr>
      <w:rFonts w:ascii="Garamond" w:hAnsi="Garamond"/>
      <w:sz w:val="24"/>
      <w:szCs w:val="24"/>
    </w:rPr>
  </w:style>
  <w:style w:type="paragraph" w:styleId="paragraph" w:customStyle="1">
    <w:name w:val="paragraph"/>
    <w:basedOn w:val="Normal"/>
    <w:rsid w:val="003F4CC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</w:rPr>
  </w:style>
  <w:style w:type="character" w:styleId="tabchar" w:customStyle="1">
    <w:name w:val="tabchar"/>
    <w:basedOn w:val="DefaultParagraphFont"/>
    <w:rsid w:val="003F4CCF"/>
  </w:style>
  <w:style w:type="paragraph" w:styleId="Revision">
    <w:name w:val="Revision"/>
    <w:hidden/>
    <w:uiPriority w:val="99"/>
    <w:semiHidden/>
    <w:rsid w:val="00FB7AE7"/>
    <w:pPr>
      <w:spacing w:after="0" w:line="240" w:lineRule="auto"/>
    </w:pPr>
    <w:rPr>
      <w:rFonts w:ascii="Garamond" w:hAnsi="Garamond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F71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710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1F710D"/>
    <w:rPr>
      <w:rFonts w:ascii="Garamond" w:hAnsi="Garamond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710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F710D"/>
    <w:rPr>
      <w:rFonts w:ascii="Garamond" w:hAnsi="Garamond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SingleSpacing" w:customStyle="1">
    <w:name w:val="Single Spacing"/>
    <w:basedOn w:val="Normal"/>
    <w:rsid w:val="00006707"/>
    <w:pPr>
      <w:spacing w:line="254" w:lineRule="exact"/>
    </w:pPr>
    <w:rPr>
      <w:rFonts w:ascii="Times New Roman" w:hAnsi="Times New Roman" w:eastAsia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5651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2034303443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867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6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10902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55768141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934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27774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4299964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2732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369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993221131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3038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03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4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9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88916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98366004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6596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3915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5031201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7300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71552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52836482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7819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30942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33759133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7920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8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5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52089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459181008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9801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5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4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7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7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2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5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0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6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9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0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4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5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1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85956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68466896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6783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8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27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6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5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2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98204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339160190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8633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93581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816068310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20217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7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2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20/10/relationships/intelligence" Target="intelligence2.xml"/><Relationship Id="rId15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Documents\Custom%20Office%20Templates\Motion%20to%20Bench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2751dc-8e68-43b6-b178-a0d80fdb56b1" xsi:nil="true"/>
    <lcf76f155ced4ddcb4097134ff3c332f xmlns="d62e41c9-7822-42ad-9c04-bd8d0fb23f5c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75F43F-5879-48D8-83F2-C7A38976DD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670B0F-BA91-4FB1-A8B5-77CF235E05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6ADC6A-80AC-4751-9247-85AA1FBDBE34}">
  <ds:schemaRefs>
    <ds:schemaRef ds:uri="http://schemas.microsoft.com/office/2006/metadata/properties"/>
    <ds:schemaRef ds:uri="http://schemas.microsoft.com/office/infopath/2007/PartnerControls"/>
    <ds:schemaRef ds:uri="4d2751dc-8e68-43b6-b178-a0d80fdb56b1"/>
    <ds:schemaRef ds:uri="d62e41c9-7822-42ad-9c04-bd8d0fb23f5c"/>
  </ds:schemaRefs>
</ds:datastoreItem>
</file>

<file path=customXml/itemProps4.xml><?xml version="1.0" encoding="utf-8"?>
<ds:datastoreItem xmlns:ds="http://schemas.openxmlformats.org/officeDocument/2006/customXml" ds:itemID="{6337C66B-9E10-4B94-9217-30A453B2CCC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Motion to Bench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>CARES Act; Federally; Backed; 30-day</keywords>
  <dc:description/>
  <lastModifiedBy>Patel, Shruti</lastModifiedBy>
  <revision>32</revision>
  <lastPrinted>2024-10-08T17:47:00.0000000Z</lastPrinted>
  <dcterms:created xsi:type="dcterms:W3CDTF">2025-03-05T15:34:00.0000000Z</dcterms:created>
  <dcterms:modified xsi:type="dcterms:W3CDTF">2025-09-30T18:12:32.9668573Z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