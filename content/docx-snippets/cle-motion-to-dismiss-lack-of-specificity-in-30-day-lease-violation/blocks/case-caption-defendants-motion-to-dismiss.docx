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182" w:rsidP="00E51182" w:rsidRDefault="00776B1C" w14:paraId="279598B2" w14:textId="405A3399">
      <w:pPr>
        <w:rPr>
          <w:b/>
        </w:rPr>
      </w:pPr>
      <w:bookmarkStart w:name="_Hlk131509636" w:id="0"/>
      <w:r w:rsidRPr="00776B1C">
        <w:rPr>
          <w:b/>
          <w:highlight w:val="yellow"/>
        </w:rPr>
        <w:t>Case Caption - Defendant’s Motion to Dismiss</w:t>
      </w:r>
    </w:p>
    <w:p w:rsidRPr="00C66952" w:rsidR="00776B1C" w:rsidP="00E51182" w:rsidRDefault="00776B1C" w14:paraId="6F6A9612" w14:textId="77777777">
      <w:pPr>
        <w:rPr>
          <w:b/>
        </w:rPr>
      </w:pPr>
    </w:p>
    <w:bookmarkEnd w:id="0"/>
    <w:p w:rsidRPr="00C66952" w:rsidR="00D93BFE" w:rsidP="00A92939" w:rsidRDefault="0025484F" w14:paraId="1C92CD3F" w14:textId="183DF478">
      <w:pPr>
        <w:spacing w:line="480" w:lineRule="auto"/>
        <w:ind w:firstLine="720"/>
        <w:jc w:val="both"/>
      </w:pPr>
      <w:r>
        <w:t>{{ blocks["case-caption-defendants-motion-to-dismiss"]["paragraphs"][0] }}</w:t>
      </w:r>
      <w:r w:rsidRPr="5CFEF3FA" w:rsidR="00776B1C">
        <w:rPr>
          <w:highlight w:val="yellow"/>
        </w:rPr>
      </w:r>
      <w:r w:rsidR="000F0B89"/>
      <w:r/>
      <w:r w:rsidR="00FB7AE7"/>
      <w:r w:rsidR="00C63452"/>
      <w:proofErr w:type="spellStart"/>
      <w:r w:rsidR="005F37C2"/>
      <w:proofErr w:type="spellEnd"/>
      <w:r w:rsidR="005F37C2"/>
      <w:r w:rsidR="00C63452"/>
      <w:r/>
      <w:r w:rsidR="00D64456"/>
      <w:r w:rsidR="0037289E"/>
      <w:r w:rsidR="00BB5DE7"/>
      <w:r w:rsidR="0037289E"/>
      <w:r w:rsidR="00F435E0"/>
      <w:r w:rsidR="008841A1"/>
      <w:r w:rsidRPr="5CFEF3FA" w:rsidR="008841A1">
        <w:rPr>
          <w:highlight w:val="yellow"/>
        </w:rPr>
      </w:r>
      <w:r w:rsidRPr="5CFEF3FA" w:rsidR="00332772">
        <w:rPr>
          <w:highlight w:val="yellow"/>
        </w:rPr>
      </w:r>
      <w:r w:rsidRPr="5CFEF3FA" w:rsidR="00BF396B">
        <w:rPr>
          <w:highlight w:val="yellow"/>
        </w:rPr>
      </w:r>
      <w:proofErr w:type="spellStart"/>
      <w:r w:rsidRPr="5CFEF3FA" w:rsidR="00BF396B">
        <w:rPr>
          <w:highlight w:val="yellow"/>
        </w:rPr>
      </w:r>
      <w:proofErr w:type="spellEnd"/>
      <w:r w:rsidRPr="5CFEF3FA" w:rsidR="00BF396B">
        <w:rPr>
          <w:highlight w:val="yellow"/>
        </w:rPr>
      </w:r>
      <w:r w:rsidRPr="5CFEF3FA" w:rsidR="00332772">
        <w:rPr>
          <w:highlight w:val="yellow"/>
        </w:rPr>
      </w:r>
      <w:r w:rsidRPr="5CFEF3FA" w:rsidR="000C07BF">
        <w:rPr>
          <w:highlight w:val="yellow"/>
        </w:rPr>
      </w:r>
      <w:r w:rsidRPr="5CFEF3FA" w:rsidR="247BC710">
        <w:rPr>
          <w:highlight w:val="yellow"/>
        </w:rPr>
      </w:r>
      <w:r w:rsidRPr="5CFEF3FA" w:rsidR="000C07BF">
        <w:rPr>
          <w:highlight w:val="yellow"/>
        </w:rPr>
      </w:r>
      <w:r w:rsidRPr="5CFEF3FA" w:rsidR="00F63F3E">
        <w:rPr>
          <w:highlight w:val="yellow"/>
        </w:rPr>
      </w:r>
      <w:r w:rsidR="00F63F3E"/>
    </w:p>
    <w:p w:rsidRPr="00C66952" w:rsidR="0025484F" w:rsidP="00F808EA" w:rsidRDefault="0025484F" w14:paraId="29CE8F26" w14:textId="1F77AB23">
      <w:pPr>
        <w:spacing w:line="480" w:lineRule="auto"/>
        <w:ind w:firstLine="720"/>
        <w:jc w:val="both"/>
      </w:pPr>
      <w:r w:rsidRPr="00C66952">
        <w:t>{{ blocks["case-caption-defendants-motion-to-dismiss"]["paragraphs"][1] }}</w:t>
      </w:r>
    </w:p>
    <w:p w:rsidR="00F72102" w:rsidP="00F72102" w:rsidRDefault="003F4CCF" w14:paraId="28E2CC07" w14:textId="1750F289">
      <w:pPr>
        <w:tabs>
          <w:tab w:val="left" w:pos="5760"/>
        </w:tabs>
        <w:spacing w:line="240" w:lineRule="auto"/>
        <w:jc w:val="both"/>
      </w:pPr>
      <w:r w:rsidRPr="00C66952">
        <w:t>{{ blocks["case-caption-defendants-motion-to-dismiss"]["paragraphs"][2] }}</w:t>
      </w:r>
      <w:r w:rsidRPr="00B4245F" w:rsidR="00F72102"/>
    </w:p>
    <w:p w:rsidR="00F72102" w:rsidP="00F72102" w:rsidRDefault="00F72102" w14:paraId="1FB9EFE1" w14:textId="77777777">
      <w:pPr>
        <w:tabs>
          <w:tab w:val="left" w:pos="5760"/>
        </w:tabs>
        <w:spacing w:line="240" w:lineRule="auto"/>
        <w:rPr>
          <w:i/>
        </w:rPr>
      </w:pPr>
      <w:r>
        <w:t>{{ blocks["case-caption-defendants-motion-to-dismiss"]["paragraphs"][3] }}</w:t>
      </w:r>
      <w:r w:rsidRPr="008A6A2D">
        <w:rPr>
          <w:highlight w:val="yellow"/>
        </w:rPr>
      </w:r>
    </w:p>
    <w:p w:rsidR="00F72102" w:rsidP="00F72102" w:rsidRDefault="00F72102" w14:paraId="1FB9EFE1" w14:textId="77777777">
      <w:pPr>
        <w:tabs>
          <w:tab w:val="left" w:pos="5760"/>
        </w:tabs>
        <w:spacing w:line="240" w:lineRule="auto"/>
        <w:rPr>
          <w:i/>
        </w:rPr>
      </w:pPr>
      <w:r>
        <w:t>{%p for item in blocks["case-caption-defendants-motion-to-dismiss"]["paragraphs"][4:] %}</w:t>
      </w:r>
    </w:p>
    <w:p w:rsidR="00F72102" w:rsidP="00F72102" w:rsidRDefault="00F72102" w14:paraId="1FB9EFE1" w14:textId="77777777">
      <w:pPr>
        <w:tabs>
          <w:tab w:val="left" w:pos="5760"/>
        </w:tabs>
        <w:spacing w:line="240" w:lineRule="auto"/>
        <w:rPr>
          <w:i/>
        </w:rPr>
      </w:pPr>
      <w:r>
        <w:t>{{ item }}</w:t>
      </w:r>
    </w:p>
    <w:p w:rsidR="00F72102" w:rsidP="00F72102" w:rsidRDefault="00F72102" w14:paraId="1FB9EFE1" w14:textId="77777777">
      <w:pPr>
        <w:tabs>
          <w:tab w:val="left" w:pos="5760"/>
        </w:tabs>
        <w:spacing w:line="240" w:lineRule="auto"/>
        <w:rPr>
          <w:i/>
        </w:rPr>
      </w:pPr>
      <w:r>
        <w:t>{%p endfor %}</w:t>
      </w:r>
    </w:p>
    <w:p w:rsidR="00F72102" w:rsidP="00F72102" w:rsidRDefault="00F72102" w14:paraId="3B343B38" w14:textId="77777777"/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