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42EF9" w:rsidR="00942EF9" w:rsidP="4003E0A4" w:rsidRDefault="00942EF9" w14:paraId="45732359" w14:textId="6200B316">
      <w:pPr>
        <w:pStyle w:val="Normal"/>
        <w:rPr>
          <w:b w:val="1"/>
          <w:bCs w:val="1"/>
        </w:rPr>
      </w:pPr>
      <w:r w:rsidRPr="4003E0A4" w:rsidR="00942EF9">
        <w:rPr>
          <w:b w:val="1"/>
          <w:bCs w:val="1"/>
        </w:rPr>
        <w:t xml:space="preserve">Case Caption -- </w:t>
      </w:r>
      <w:r w:rsidRPr="4003E0A4" w:rsidR="00942EF9">
        <w:rPr>
          <w:b w:val="1"/>
          <w:bCs w:val="1"/>
        </w:rPr>
        <w:t>Notice of Service of Subpoena Duces Tecum</w:t>
      </w:r>
      <w:r w:rsidRPr="4003E0A4" w:rsidR="008B47C1">
        <w:rPr>
          <w:b w:val="1"/>
          <w:bCs w:val="1"/>
        </w:rPr>
        <w:t>; Subpoena Attached Hereon</w:t>
      </w:r>
    </w:p>
    <w:p w:rsidR="00942EF9" w:rsidRDefault="00942EF9" w14:paraId="6D1FE6A5" w14:textId="77777777">
      <w:pPr>
        <w:rPr>
          <w:b/>
          <w:szCs w:val="24"/>
        </w:rPr>
      </w:pPr>
    </w:p>
    <w:p w:rsidR="00601BD1" w:rsidP="00D7339D" w:rsidRDefault="00942EF9" w14:paraId="3417ED29" w14:textId="72A28C42">
      <w:pPr>
        <w:spacing w:line="480" w:lineRule="auto"/>
        <w:ind w:firstLine="720"/>
        <w:jc w:val="both"/>
      </w:pPr>
      <w:r w:rsidR="00942EF9">
        <w:rPr/>
        <w:t>{{ blocks["case-caption-notice-of-service-of-subpoena-duces-tecum-subpoena-attached-hereon"]["paragraphs"][0] }}</w:t>
      </w:r>
      <w:r w:rsidR="00942EF9">
        <w:rPr/>
      </w:r>
      <w:r w:rsidRPr="4003E0A4" w:rsidR="00942EF9">
        <w:rPr>
          <w:highlight w:val="yellow"/>
        </w:rPr>
      </w:r>
      <w:r w:rsidR="00942EF9">
        <w:rPr/>
      </w:r>
      <w:r w:rsidRPr="4003E0A4" w:rsidR="00942EF9">
        <w:rPr>
          <w:i w:val="1"/>
          <w:iCs w:val="1"/>
        </w:rPr>
      </w:r>
      <w:r w:rsidR="00942EF9">
        <w:rPr/>
      </w:r>
      <w:r w:rsidR="00942EF9">
        <w:rPr/>
      </w:r>
      <w:r w:rsidR="00942EF9">
        <w:rPr/>
      </w:r>
      <w:r w:rsidRPr="4003E0A4" w:rsidR="00942EF9">
        <w:rPr>
          <w:b w:val="1"/>
          <w:bCs w:val="1"/>
        </w:rPr>
      </w:r>
      <w:r w:rsidR="00942EF9">
        <w:rPr/>
      </w:r>
      <w:r w:rsidRPr="4003E0A4" w:rsidR="00942EF9">
        <w:rPr>
          <w:highlight w:val="yellow"/>
        </w:rPr>
      </w:r>
      <w:r w:rsidR="00942EF9">
        <w:rPr/>
      </w:r>
      <w:r w:rsidR="00942EF9">
        <w:rPr/>
      </w:r>
      <w:r w:rsidR="00942EF9">
        <w:rPr/>
      </w:r>
      <w:r w:rsidR="00942EF9">
        <w:rPr/>
      </w:r>
      <w:r w:rsidRPr="4003E0A4" w:rsidR="00942EF9">
        <w:rPr>
          <w:b w:val="1"/>
          <w:bCs w:val="1"/>
        </w:rPr>
      </w:r>
      <w:r w:rsidRPr="4003E0A4" w:rsidR="00D7339D">
        <w:rPr>
          <w:b w:val="1"/>
          <w:bCs w:val="1"/>
        </w:rPr>
      </w:r>
    </w:p>
    <w:p w:rsidR="00942EF9" w:rsidP="003016DB" w:rsidRDefault="00942EF9" w14:paraId="43E20E93" w14:textId="093EBA43">
      <w:pPr>
        <w:tabs>
          <w:tab w:val="left" w:pos="5760"/>
        </w:tabs>
        <w:spacing w:line="480" w:lineRule="auto"/>
        <w:jc w:val="both"/>
      </w:pPr>
      <w:r>
        <w:t>{{ blocks["case-caption-notice-of-service-of-subpoena-duces-tecum-subpoena-attached-hereon"]["paragraphs"][1] }}</w:t>
      </w:r>
      <w:r w:rsidRPr="00B4245F"/>
    </w:p>
    <w:p w:rsidRPr="003016DB" w:rsidR="003016DB" w:rsidP="003016DB" w:rsidRDefault="003016DB" w14:paraId="2CC3976E" w14:textId="227A9E5B">
      <w:pPr>
        <w:tabs>
          <w:tab w:val="left" w:pos="5760"/>
        </w:tabs>
        <w:spacing w:line="480" w:lineRule="auto"/>
        <w:jc w:val="both"/>
      </w:pPr>
      <w:r>
        <w:t>{{ blocks["case-caption-notice-of-service-of-subpoena-duces-tecum-subpoena-attached-hereon"]["paragraphs"][2] }}</w:t>
      </w:r>
      <w:r/>
      <w:r w:rsidRPr="003016DB">
        <w:rPr>
          <w:highlight w:val="yellow"/>
        </w:rPr>
      </w:r>
      <w:r/>
    </w:p>
    <w:p w:rsidRPr="003016DB" w:rsidR="003016DB" w:rsidP="003016DB" w:rsidRDefault="003016DB" w14:paraId="2CC3976E" w14:textId="227A9E5B">
      <w:pPr>
        <w:tabs>
          <w:tab w:val="left" w:pos="5760"/>
        </w:tabs>
        <w:spacing w:line="480" w:lineRule="auto"/>
        <w:jc w:val="both"/>
      </w:pPr>
      <w:r>
        <w:t>{%p for item in blocks["case-caption-notice-of-service-of-subpoena-duces-tecum-subpoena-attached-hereon"]["paragraphs"][3:] %}</w:t>
      </w:r>
    </w:p>
    <w:p w:rsidRPr="003016DB" w:rsidR="003016DB" w:rsidP="003016DB" w:rsidRDefault="003016DB" w14:paraId="2CC3976E" w14:textId="227A9E5B">
      <w:pPr>
        <w:tabs>
          <w:tab w:val="left" w:pos="5760"/>
        </w:tabs>
        <w:spacing w:line="480" w:lineRule="auto"/>
        <w:jc w:val="both"/>
      </w:pPr>
      <w:r>
        <w:t>{{ item }}</w:t>
      </w:r>
    </w:p>
    <w:p w:rsidRPr="003016DB" w:rsidR="003016DB" w:rsidP="003016DB" w:rsidRDefault="003016DB" w14:paraId="2CC3976E" w14:textId="227A9E5B">
      <w:pPr>
        <w:tabs>
          <w:tab w:val="left" w:pos="5760"/>
        </w:tabs>
        <w:spacing w:line="480" w:lineRule="auto"/>
        <w:jc w:val="both"/>
      </w:pPr>
      <w:r>
        <w:t>{%p endfor %}</w:t>
      </w:r>
    </w:p>
    <w:sectPr w:rsidRPr="00942EF9" w:rsidR="00942EF9">
      <w:headerReference w:type="default" r:id="rId7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171"/>
    <w:rsid w:val="000F1158"/>
    <w:rsid w:val="002D2483"/>
    <w:rsid w:val="003016DB"/>
    <w:rsid w:val="003F69AB"/>
    <w:rsid w:val="00412383"/>
    <w:rsid w:val="00590366"/>
    <w:rsid w:val="005C4435"/>
    <w:rsid w:val="00601BD1"/>
    <w:rsid w:val="008A3171"/>
    <w:rsid w:val="008B47C1"/>
    <w:rsid w:val="00942EF9"/>
    <w:rsid w:val="00996C96"/>
    <w:rsid w:val="009D091A"/>
    <w:rsid w:val="00A9353A"/>
    <w:rsid w:val="00B0317F"/>
    <w:rsid w:val="00D34226"/>
    <w:rsid w:val="00D7339D"/>
    <w:rsid w:val="00FF04E1"/>
    <w:rsid w:val="4003E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B20C"/>
  <w15:chartTrackingRefBased/>
  <w15:docId w15:val="{48989CA7-9C41-46CA-A40F-F36AFA8B06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2EF9"/>
    <w:pPr>
      <w:spacing w:after="0" w:line="240" w:lineRule="auto"/>
    </w:pPr>
    <w:rPr>
      <w:rFonts w:ascii="Garamond" w:hAnsi="Garamond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EF9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942EF9"/>
  </w:style>
  <w:style w:type="character" w:styleId="UnresolvedMention">
    <w:name w:val="Unresolved Mention"/>
    <w:basedOn w:val="DefaultParagraphFont"/>
    <w:uiPriority w:val="99"/>
    <w:semiHidden/>
    <w:unhideWhenUsed/>
    <w:rsid w:val="00942EF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B47C1"/>
    <w:pPr>
      <w:spacing w:after="0" w:line="240" w:lineRule="auto"/>
    </w:pPr>
    <w:rPr>
      <w:rFonts w:ascii="Garamond" w:hAnsi="Garamond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B4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47C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B47C1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7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B47C1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7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Notice%20of%20Service%20of%20Subpoena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36364AEC-70A7-476D-A292-8397C141A7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63A469-7D6B-4BE3-BAC9-73D08A9F3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9BF35C-462A-4799-AF89-6A475C7F666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Notice of Service of Subpoena.dotx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</revision>
  <dcterms:created xsi:type="dcterms:W3CDTF">2025-03-03T21:54:00.0000000Z</dcterms:created>
  <dcterms:modified xsi:type="dcterms:W3CDTF">2025-09-30T16:11:16.8625644Z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