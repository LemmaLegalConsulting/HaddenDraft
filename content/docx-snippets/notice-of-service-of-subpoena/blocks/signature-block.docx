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3016DB" w:rsidR="003016DB" w:rsidP="003016DB" w:rsidRDefault="003016DB" w14:paraId="2CC3976E" w14:textId="227A9E5B">
      <w:pPr>
        <w:tabs>
          <w:tab w:val="left" w:pos="5760"/>
        </w:tabs>
        <w:spacing w:line="480" w:lineRule="auto"/>
        <w:jc w:val="both"/>
      </w:pPr>
      <w:r>
        <w:tab/>
        <w:t>{{ advocate_contact }}</w:t>
      </w:r>
      <w:r/>
      <w:r w:rsidRPr="003016DB">
        <w:rPr>
          <w:highlight w:val="yellow"/>
        </w:rPr>
      </w:r>
      <w:r/>
    </w:p>
    <w:sectPr w:rsidRPr="00942EF9" w:rsidR="00942EF9">
      <w:headerReference w:type="default" r:id="rId7"/>
      <w:footerReference w:type="default" r:id="rId10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commentsExtended.xml><?xml version="1.0" encoding="utf-8"?>
<w15:commentsEx xmlns:mc="http://schemas.openxmlformats.org/markup-compatibility/2006" xmlns:w15="http://schemas.microsoft.com/office/word/2012/wordml" mc:Ignorable="w15"/>
</file>

<file path=word/commentsIds.xml><?xml version="1.0" encoding="utf-8"?>
<w16cid:commentsIds xmlns:mc="http://schemas.openxmlformats.org/markup-compatibility/2006" xmlns:w16cid="http://schemas.microsoft.com/office/word/2016/wordml/cid" mc:Ignorable="w16cid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people.xml><?xml version="1.0" encoding="utf-8"?>
<w15:people xmlns:mc="http://schemas.openxmlformats.org/markup-compatibility/2006" xmlns:w15="http://schemas.microsoft.com/office/word/2012/wordml" mc:Ignorable="w15"/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25"/>
  <w:attachedTemplate r:id="rId1"/>
  <w:trackRevisions w:val="false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A3171"/>
    <w:rsid w:val="000F1158"/>
    <w:rsid w:val="002D2483"/>
    <w:rsid w:val="003016DB"/>
    <w:rsid w:val="003F69AB"/>
    <w:rsid w:val="00412383"/>
    <w:rsid w:val="00590366"/>
    <w:rsid w:val="005C4435"/>
    <w:rsid w:val="00601BD1"/>
    <w:rsid w:val="008A3171"/>
    <w:rsid w:val="008B47C1"/>
    <w:rsid w:val="00942EF9"/>
    <w:rsid w:val="00996C96"/>
    <w:rsid w:val="009D091A"/>
    <w:rsid w:val="00A9353A"/>
    <w:rsid w:val="00B0317F"/>
    <w:rsid w:val="00D34226"/>
    <w:rsid w:val="00D7339D"/>
    <w:rsid w:val="00FF04E1"/>
    <w:rsid w:val="4003E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DB20C"/>
  <w15:chartTrackingRefBased/>
  <w15:docId w15:val="{48989CA7-9C41-46CA-A40F-F36AFA8B06C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42EF9"/>
    <w:pPr>
      <w:spacing w:after="0" w:line="240" w:lineRule="auto"/>
    </w:pPr>
    <w:rPr>
      <w:rFonts w:ascii="Garamond" w:hAnsi="Garamond"/>
      <w:sz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42EF9"/>
    <w:rPr>
      <w:color w:val="0563C1" w:themeColor="hyperlink"/>
      <w:u w:val="single"/>
    </w:rPr>
  </w:style>
  <w:style w:type="character" w:styleId="normaltextrun" w:customStyle="1">
    <w:name w:val="normaltextrun"/>
    <w:basedOn w:val="DefaultParagraphFont"/>
    <w:rsid w:val="00942EF9"/>
  </w:style>
  <w:style w:type="character" w:styleId="UnresolvedMention">
    <w:name w:val="Unresolved Mention"/>
    <w:basedOn w:val="DefaultParagraphFont"/>
    <w:uiPriority w:val="99"/>
    <w:semiHidden/>
    <w:unhideWhenUsed/>
    <w:rsid w:val="00942EF9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8B47C1"/>
    <w:pPr>
      <w:spacing w:after="0" w:line="240" w:lineRule="auto"/>
    </w:pPr>
    <w:rPr>
      <w:rFonts w:ascii="Garamond" w:hAnsi="Garamond"/>
      <w:sz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B47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B47C1"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8B47C1"/>
    <w:rPr>
      <w:rFonts w:ascii="Garamond" w:hAnsi="Garamond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B47C1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8B47C1"/>
    <w:rPr>
      <w:rFonts w:ascii="Garamond" w:hAnsi="Garamond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12" Type="http://schemas.microsoft.com/office/2011/relationships/people" Target="peop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microsoft.com/office/2016/09/relationships/commentsIds" Target="commentsIds.xml"/><Relationship Id="rId7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sreddy\OneDrive%20-%20LASC\Documents\Custom%20Office%20Templates\Notice%20of%20Service%20of%20Subpoena.dotx" TargetMode="Externa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49B0D9D92167442A8E0E99F7112B591" ma:contentTypeVersion="15" ma:contentTypeDescription="Create a new document." ma:contentTypeScope="" ma:versionID="7eedbb498fd2d5083aac6e2c054e275c">
  <xsd:schema xmlns:xsd="http://www.w3.org/2001/XMLSchema" xmlns:xs="http://www.w3.org/2001/XMLSchema" xmlns:p="http://schemas.microsoft.com/office/2006/metadata/properties" xmlns:ns2="d62e41c9-7822-42ad-9c04-bd8d0fb23f5c" xmlns:ns3="4d2751dc-8e68-43b6-b178-a0d80fdb56b1" targetNamespace="http://schemas.microsoft.com/office/2006/metadata/properties" ma:root="true" ma:fieldsID="d9604bd0ff4492ff18e0a2908373d032" ns2:_="" ns3:_="">
    <xsd:import namespace="d62e41c9-7822-42ad-9c04-bd8d0fb23f5c"/>
    <xsd:import namespace="4d2751dc-8e68-43b6-b178-a0d80fdb56b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2e41c9-7822-42ad-9c04-bd8d0fb23f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b575f68e-5cd9-4cf8-8d12-2da1833d1bf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2751dc-8e68-43b6-b178-a0d80fdb56b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5d40d8cb-e33b-4a7b-bc8d-2a8a0c9f93ab}" ma:internalName="TaxCatchAll" ma:showField="CatchAllData" ma:web="4d2751dc-8e68-43b6-b178-a0d80fdb56b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62e41c9-7822-42ad-9c04-bd8d0fb23f5c">
      <Terms xmlns="http://schemas.microsoft.com/office/infopath/2007/PartnerControls"/>
    </lcf76f155ced4ddcb4097134ff3c332f>
    <TaxCatchAll xmlns="4d2751dc-8e68-43b6-b178-a0d80fdb56b1" xsi:nil="true"/>
  </documentManagement>
</p:properties>
</file>

<file path=customXml/itemProps1.xml><?xml version="1.0" encoding="utf-8"?>
<ds:datastoreItem xmlns:ds="http://schemas.openxmlformats.org/officeDocument/2006/customXml" ds:itemID="{36364AEC-70A7-476D-A292-8397C141A71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E63A469-7D6B-4BE3-BAC9-73D08A9F35D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62e41c9-7822-42ad-9c04-bd8d0fb23f5c"/>
    <ds:schemaRef ds:uri="4d2751dc-8e68-43b6-b178-a0d80fdb56b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F9BF35C-462A-4799-AF89-6A475C7F6669}">
  <ds:schemaRefs>
    <ds:schemaRef ds:uri="http://schemas.microsoft.com/office/2006/metadata/properties"/>
    <ds:schemaRef ds:uri="http://schemas.microsoft.com/office/infopath/2007/PartnerControls"/>
    <ds:schemaRef ds:uri="d62e41c9-7822-42ad-9c04-bd8d0fb23f5c"/>
    <ds:schemaRef ds:uri="4d2751dc-8e68-43b6-b178-a0d80fdb56b1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Notice of Service of Subpoena.dotx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Reddy, Suparna</dc:creator>
  <keywords/>
  <dc:description/>
  <lastModifiedBy>Patel, Shruti</lastModifiedBy>
  <revision>11</revision>
  <dcterms:created xsi:type="dcterms:W3CDTF">2025-03-03T21:54:00.0000000Z</dcterms:created>
  <dcterms:modified xsi:type="dcterms:W3CDTF">2025-09-30T16:11:16.8625644Z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0x010100849B0D9D92167442A8E0E99F7112B591</vt:lpwstr>
  </property>
  <property fmtid="{D5CDD505-2E9C-101B-9397-08002B2CF9AE}" pid="3" name="MediaServiceImageTags">
    <vt:lpwstr/>
  </property>
</Properties>
</file>