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4DB" w:rsidP="00E37DC1" w:rsidRDefault="00E054DB" w14:paraId="2BBA0BA8" w14:textId="77777777">
      <w:pPr>
        <w:spacing w:line="360" w:lineRule="auto"/>
        <w:jc w:val="center"/>
        <w:rPr>
          <w:b/>
          <w:u w:val="single"/>
        </w:rPr>
      </w:pPr>
      <w:r w:rsidRPr="2D79331D">
        <w:rPr>
          <w:b/>
          <w:bCs/>
          <w:u w:val="single"/>
        </w:rPr>
        <w:t>CERTIFICATE OF SERVICE</w:t>
      </w:r>
    </w:p>
    <w:p w:rsidR="00532FE5" w:rsidP="009F22C0" w:rsidRDefault="009F22C0" w14:paraId="1B5E019A" w14:textId="77777777">
      <w:pPr>
        <w:spacing w:line="276" w:lineRule="auto"/>
        <w:ind w:firstLine="720"/>
        <w:jc w:val="both"/>
      </w:pPr>
      <w:r w:rsidRPr="00B4245F">
        <w:t>{{ blocks["certificate-of-service"]["paragraphs"][0] }}</w:t>
      </w:r>
      <w:r w:rsidRPr="003939C0"/>
      <w:r w:rsidRPr="003939C0">
        <w:rPr>
          <w:highlight w:val="yellow"/>
        </w:rPr>
      </w:r>
      <w:r w:rsidRPr="003939C0"/>
      <w:r w:rsidRPr="00B4245F"/>
      <w:r w:rsidRPr="00410C7B" w:rsidR="00E37DC1">
        <w:rPr>
          <w:b/>
          <w:bCs/>
        </w:rPr>
      </w:r>
      <w:r w:rsidR="00E37DC1">
        <w:rPr>
          <w:szCs w:val="24"/>
        </w:rPr>
      </w:r>
      <w:r w:rsidR="00E37DC1">
        <w:rPr>
          <w:b/>
          <w:bCs/>
          <w:szCs w:val="24"/>
        </w:rPr>
      </w:r>
      <w:r w:rsidR="00E37DC1">
        <w:rPr>
          <w:b/>
          <w:bCs/>
          <w:i/>
          <w:iCs/>
          <w:szCs w:val="24"/>
        </w:rPr>
      </w:r>
      <w:r w:rsidRPr="00410C7B" w:rsidR="00E37DC1">
        <w:rPr>
          <w:szCs w:val="24"/>
        </w:rPr>
      </w:r>
      <w:r w:rsidRPr="00FD20A1" w:rsidR="00E37DC1">
        <w:rPr>
          <w:szCs w:val="24"/>
        </w:rPr>
      </w:r>
      <w:r w:rsidRPr="3C306197" w:rsidR="00E054DB"/>
      <w:r w:rsidRPr="0025484F">
        <w:rPr>
          <w:highlight w:val="yellow"/>
        </w:rPr>
      </w:r>
      <w:r w:rsidRPr="0025484F">
        <w:rPr>
          <w:rFonts w:cs="Calibri"/>
          <w:highlight w:val="yellow"/>
        </w:rPr>
      </w:r>
      <w:r>
        <w:rPr>
          <w:rFonts w:cs="Calibri"/>
        </w:rPr>
      </w:r>
      <w:r/>
    </w:p>
    <w:p w:rsidR="009F22C0" w:rsidP="009F22C0" w:rsidRDefault="009F22C0" w14:paraId="0070350F" w14:textId="77777777">
      <w:pPr>
        <w:spacing w:line="276" w:lineRule="auto"/>
        <w:ind w:firstLine="720"/>
        <w:jc w:val="both"/>
        <w:rPr>
          <w:szCs w:val="24"/>
        </w:rPr>
      </w:pPr>
    </w:p>
    <w:p w:rsidRPr="0034185A" w:rsidR="00E37DC1" w:rsidP="00532FE5" w:rsidRDefault="00E37DC1" w14:paraId="6BB03832" w14:textId="0A7C4554">
      <w:pPr>
        <w:spacing w:line="254" w:lineRule="exact"/>
        <w:rPr>
          <w:szCs w:val="24"/>
        </w:rPr>
      </w:pPr>
    </w:p>
    <w:p w:rsidRPr="0034185A" w:rsidR="00532FE5" w:rsidP="00532FE5" w:rsidRDefault="00532FE5" w14:paraId="6268B566" w14:textId="77777777">
      <w:pPr>
        <w:rPr>
          <w:szCs w:val="24"/>
        </w:rPr>
      </w:pPr>
      <w:r w:rsidRPr="0034185A">
        <w:rPr>
          <w:szCs w:val="24"/>
        </w:rPr>
        <w:t>{{ blocks["certificate-of-service"]["paragraphs"][1]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 w:rsidRPr="0034185A">
        <w:rPr>
          <w:szCs w:val="24"/>
        </w:rPr>
        <w:t>{{ blocks["certificate-of-service"]["paragraphs"][2]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i/>
          <w:szCs w:val="24"/>
        </w:rPr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{%p for item in blocks["certificate-of-service"]["paragraphs"][3:] %}</w:t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{{ item }}</w:t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{%p endfor %}</w:t>
      </w:r>
    </w:p>
    <w:p w:rsidR="00EA312A" w:rsidP="00EA312A" w:rsidRDefault="00764E9B" w14:paraId="3F41CEBE" w14:textId="77777777">
      <w:pPr>
        <w:rPr>
          <w:szCs w:val="24"/>
        </w:rPr>
      </w:pP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</w:p>
    <w:p w:rsidR="00E72652" w:rsidP="00EA312A" w:rsidRDefault="00E72652" w14:paraId="5AA51F45" w14:textId="77777777">
      <w:pPr>
        <w:jc w:val="center"/>
        <w:rPr>
          <w:b/>
          <w:szCs w:val="24"/>
          <w:u w:val="single"/>
        </w:rPr>
      </w:pPr>
    </w:p>
    <w:p w:rsidR="00E37DC1" w:rsidRDefault="00E37DC1" w14:paraId="0BAD8884" w14:textId="77777777">
      <w:pPr>
        <w:spacing w:after="160"/>
        <w:rPr>
          <w:b/>
          <w:szCs w:val="24"/>
          <w:u w:val="single"/>
        </w:rPr>
      </w:pPr>
      <w:r>
        <w:rPr>
          <w:b/>
          <w:szCs w:val="24"/>
          <w:u w:val="single"/>
        </w:rPr>
        <w:br w:type="page"/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