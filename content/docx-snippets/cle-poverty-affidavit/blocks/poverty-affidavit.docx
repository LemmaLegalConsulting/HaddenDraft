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7A13" w:rsidR="00FA64BF" w:rsidRDefault="00FA64BF" w14:paraId="23E1D6FC" w14:textId="77777777">
      <w:pPr>
        <w:pStyle w:val="Heading2"/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POVERTY AFFIDAVIT</w:t>
      </w:r>
      <w:r w:rsidRPr="00F47A13">
        <w:rPr>
          <w:rFonts w:ascii="Garamond" w:hAnsi="Garamond" w:cs="Garamond"/>
          <w:sz w:val="24"/>
          <w:szCs w:val="24"/>
        </w:rPr>
        <w:softHyphen/>
      </w:r>
      <w:r w:rsidRPr="00F47A13">
        <w:rPr>
          <w:rFonts w:ascii="Garamond" w:hAnsi="Garamond" w:cs="Garamond"/>
          <w:sz w:val="24"/>
          <w:szCs w:val="24"/>
        </w:rPr>
        <w:softHyphen/>
      </w:r>
      <w:r w:rsidRPr="00F47A13">
        <w:rPr>
          <w:rFonts w:ascii="Garamond" w:hAnsi="Garamond" w:cs="Garamond"/>
          <w:sz w:val="24"/>
          <w:szCs w:val="24"/>
        </w:rPr>
        <w:softHyphen/>
      </w:r>
      <w:r w:rsidRPr="00F47A13">
        <w:rPr>
          <w:rFonts w:ascii="Garamond" w:hAnsi="Garamond" w:cs="Garamond"/>
          <w:sz w:val="24"/>
          <w:szCs w:val="24"/>
        </w:rPr>
        <w:softHyphen/>
      </w:r>
      <w:r w:rsidRPr="00F47A13">
        <w:rPr>
          <w:rFonts w:ascii="Garamond" w:hAnsi="Garamond" w:cs="Garamond"/>
          <w:sz w:val="24"/>
          <w:szCs w:val="24"/>
        </w:rPr>
        <w:softHyphen/>
      </w:r>
      <w:r w:rsidRPr="00F47A13">
        <w:rPr>
          <w:rFonts w:ascii="Garamond" w:hAnsi="Garamond" w:cs="Garamond"/>
          <w:sz w:val="24"/>
          <w:szCs w:val="24"/>
        </w:rPr>
        <w:softHyphen/>
      </w:r>
      <w:r w:rsidRPr="00F47A13">
        <w:rPr>
          <w:rFonts w:ascii="Garamond" w:hAnsi="Garamond" w:cs="Garamond"/>
          <w:sz w:val="24"/>
          <w:szCs w:val="24"/>
        </w:rPr>
        <w:softHyphen/>
      </w:r>
    </w:p>
    <w:p w:rsidRPr="00F47A13" w:rsidR="00FA64BF" w:rsidRDefault="00FA64BF" w14:paraId="2A013B9E" w14:textId="77777777">
      <w:pPr>
        <w:rPr>
          <w:rFonts w:ascii="Garamond" w:hAnsi="Garamond" w:cs="Garamond"/>
          <w:sz w:val="24"/>
          <w:szCs w:val="24"/>
        </w:rPr>
      </w:pPr>
    </w:p>
    <w:p w:rsidRPr="00F47A13" w:rsidR="00FA64BF" w:rsidRDefault="00D62A8F" w14:paraId="0C58ED79" w14:textId="5775A3D1">
      <w:pPr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blocks["poverty-affidavit"]["paragraphs"][0] }}</w:t>
      </w:r>
      <w:r w:rsidRPr="00F47A13" w:rsidR="00E20523">
        <w:rPr>
          <w:rFonts w:ascii="Garamond" w:hAnsi="Garamond" w:cs="Garamond"/>
          <w:b/>
          <w:bCs/>
          <w:sz w:val="24"/>
          <w:szCs w:val="24"/>
        </w:rPr>
      </w:r>
      <w:r w:rsidRPr="00F47A13" w:rsidR="003230B3">
        <w:rPr>
          <w:rFonts w:ascii="Garamond" w:hAnsi="Garamond" w:cs="Garamond"/>
          <w:sz w:val="24"/>
          <w:szCs w:val="24"/>
        </w:rPr>
      </w:r>
      <w:r w:rsidRPr="00F47A13" w:rsidR="00FA64BF">
        <w:rPr>
          <w:rFonts w:ascii="Garamond" w:hAnsi="Garamond" w:cs="Garamond"/>
          <w:sz w:val="24"/>
          <w:szCs w:val="24"/>
        </w:rPr>
      </w:r>
      <w:r w:rsidRPr="00F47A13" w:rsidR="00870567">
        <w:rPr>
          <w:rFonts w:ascii="Garamond" w:hAnsi="Garamond" w:cs="Garamond"/>
          <w:sz w:val="24"/>
          <w:szCs w:val="24"/>
        </w:rPr>
      </w:r>
      <w:r w:rsidRPr="00F47A13" w:rsidR="003230B3">
        <w:rPr>
          <w:rFonts w:ascii="Garamond" w:hAnsi="Garamond" w:cs="Garamond"/>
          <w:b/>
          <w:bCs/>
          <w:sz w:val="24"/>
          <w:szCs w:val="24"/>
        </w:rPr>
      </w:r>
      <w:r w:rsidRPr="00F47A13" w:rsidR="00137EAD">
        <w:rPr>
          <w:rFonts w:ascii="Garamond" w:hAnsi="Garamond" w:cs="Garamond"/>
          <w:sz w:val="24"/>
          <w:szCs w:val="24"/>
        </w:rPr>
      </w:r>
      <w:r w:rsidRPr="00F47A13" w:rsidR="00FA64BF">
        <w:rPr>
          <w:rFonts w:ascii="Garamond" w:hAnsi="Garamond" w:cs="Garamond"/>
          <w:sz w:val="24"/>
          <w:szCs w:val="24"/>
        </w:rPr>
      </w:r>
      <w:r w:rsidRPr="00F47A13" w:rsidR="00F27C8B">
        <w:rPr>
          <w:rFonts w:ascii="Garamond" w:hAnsi="Garamond" w:cs="Garamond"/>
          <w:sz w:val="24"/>
          <w:szCs w:val="24"/>
        </w:rPr>
      </w:r>
      <w:r w:rsidRPr="00F47A13" w:rsidR="00FA64BF">
        <w:rPr>
          <w:rFonts w:ascii="Garamond" w:hAnsi="Garamond" w:cs="Garamond"/>
          <w:sz w:val="24"/>
          <w:szCs w:val="24"/>
        </w:rPr>
      </w:r>
    </w:p>
    <w:p w:rsidRPr="00F47A13" w:rsidR="00FA64BF" w:rsidRDefault="00D62A8F" w14:paraId="0C58ED79" w14:textId="5775A3D1">
      <w:pPr>
        <w:rPr>
          <w:rFonts w:ascii="Garamond" w:hAnsi="Garamond" w:cs="Garamond"/>
          <w:sz w:val="24"/>
          <w:szCs w:val="24"/>
        </w:rPr>
      </w:pPr>
      <w:r>
        <w:t>{%p for item in blocks["poverty-affidavit"]["paragraphs"][1:] %}</w:t>
      </w:r>
    </w:p>
    <w:p w:rsidRPr="00F47A13" w:rsidR="00FA64BF" w:rsidRDefault="00D62A8F" w14:paraId="0C58ED79" w14:textId="5775A3D1">
      <w:pPr>
        <w:rPr>
          <w:rFonts w:ascii="Garamond" w:hAnsi="Garamond" w:cs="Garamond"/>
          <w:sz w:val="24"/>
          <w:szCs w:val="24"/>
        </w:rPr>
      </w:pPr>
      <w:r>
        <w:t>{{ item }}</w:t>
      </w:r>
    </w:p>
    <w:p w:rsidRPr="00F47A13" w:rsidR="00FA64BF" w:rsidRDefault="00D62A8F" w14:paraId="0C58ED79" w14:textId="5775A3D1">
      <w:pPr>
        <w:rPr>
          <w:rFonts w:ascii="Garamond" w:hAnsi="Garamond" w:cs="Garamond"/>
          <w:sz w:val="24"/>
          <w:szCs w:val="24"/>
        </w:rPr>
      </w:pPr>
      <w:r>
        <w:t>{%p endfor %}</w:t>
      </w:r>
    </w:p>
    <w:p w:rsidRPr="00F47A13" w:rsidR="00FA64BF" w:rsidRDefault="00FA64BF" w14:paraId="4A9B02F6" w14:textId="77777777">
      <w:pPr>
        <w:rPr>
          <w:rFonts w:ascii="Garamond" w:hAnsi="Garamond" w:cs="Garamond"/>
          <w:sz w:val="24"/>
          <w:szCs w:val="24"/>
        </w:rPr>
      </w:pPr>
    </w:p>
    <w:sectPr w:rsidRPr="00F47A13" w:rsidR="00FA64BF">
      <w:headerReference w:type="default" r:id="rId9"/>
      <w:footerReference w:type="default" r:id="rId10"/>
      <w:pgSz w:w="12240" w:h="15840" w:orient="portrait"/>
      <w:pgMar w:top="1296" w:right="1800" w:bottom="129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I9aegIdl" int2:invalidationBookmarkName="" int2:hashCode="10GVqXpdj1mr6E" int2:id="Sj4TAJse">
      <int2:state int2:type="gram" int2:value="Rejected"/>
    </int2:bookmark>
    <int2:bookmark int2:bookmarkName="_Int_j29insSA" int2:invalidationBookmarkName="" int2:hashCode="ip8e+orMpxmEvL" int2:id="JWKvzhTu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4BF"/>
    <w:rsid w:val="00050035"/>
    <w:rsid w:val="00130DC3"/>
    <w:rsid w:val="00134F01"/>
    <w:rsid w:val="00137EAD"/>
    <w:rsid w:val="0018305B"/>
    <w:rsid w:val="001A2B11"/>
    <w:rsid w:val="001A7997"/>
    <w:rsid w:val="001B5A64"/>
    <w:rsid w:val="001E1FF2"/>
    <w:rsid w:val="00204686"/>
    <w:rsid w:val="00221B99"/>
    <w:rsid w:val="00265CEF"/>
    <w:rsid w:val="002C702C"/>
    <w:rsid w:val="003230B3"/>
    <w:rsid w:val="003A3F63"/>
    <w:rsid w:val="004D75E2"/>
    <w:rsid w:val="0055047A"/>
    <w:rsid w:val="00590015"/>
    <w:rsid w:val="006369BB"/>
    <w:rsid w:val="00787966"/>
    <w:rsid w:val="007B433D"/>
    <w:rsid w:val="0081426F"/>
    <w:rsid w:val="00870567"/>
    <w:rsid w:val="008A29B6"/>
    <w:rsid w:val="008A7884"/>
    <w:rsid w:val="00904F9B"/>
    <w:rsid w:val="009316C1"/>
    <w:rsid w:val="009F4D6B"/>
    <w:rsid w:val="00A758C1"/>
    <w:rsid w:val="00AD53FA"/>
    <w:rsid w:val="00D34CA9"/>
    <w:rsid w:val="00D62A8F"/>
    <w:rsid w:val="00E20523"/>
    <w:rsid w:val="00E95998"/>
    <w:rsid w:val="00ED2011"/>
    <w:rsid w:val="00F15CA9"/>
    <w:rsid w:val="00F27C8B"/>
    <w:rsid w:val="00F47A13"/>
    <w:rsid w:val="00FA64BF"/>
    <w:rsid w:val="4B9C9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58B13"/>
  <w14:defaultImageDpi w14:val="0"/>
  <w15:docId w15:val="{F8B8BA72-9B63-48A6-868A-9A3DF4E8A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uiPriority="1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  <w:sz w:val="28"/>
      <w:szCs w:val="28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locked/>
    <w:rPr>
      <w:rFonts w:ascii="Cambria" w:hAnsi="Cambria" w:eastAsia="PMingLiU" w:cs="Times New Roman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locked/>
    <w:rPr>
      <w:rFonts w:ascii="Cambria" w:hAnsi="Cambria" w:eastAsia="PMingLiU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pBdr>
        <w:bottom w:val="single" w:color="auto" w:sz="12" w:space="1"/>
      </w:pBdr>
    </w:pPr>
    <w:rPr>
      <w:sz w:val="24"/>
      <w:szCs w:val="24"/>
    </w:rPr>
  </w:style>
  <w:style w:type="character" w:styleId="BodyTextChar" w:customStyle="1">
    <w:name w:val="Body Text Char"/>
    <w:link w:val="BodyText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efb5bade40c041de" Type="http://schemas.microsoft.com/office/2020/10/relationships/intelligence" Target="intelligence2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N:\Westside%20Templates\Copy%20of%20Poverty%20affidavi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7CB32D0B-0615-45C5-A720-B22BE6CDD0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4D311-D043-43FB-850E-7C4224470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5F06A-224B-4219-B90E-FDCB3846E2EF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Copy of Poverty affidavit</ap:Template>
  <ap:Application>Microsoft Word for the web</ap:Application>
  <ap:DocSecurity>0</ap:DocSecurity>
  <ap:ScaleCrop>false</ap:ScaleCrop>
  <ap:Company>Legal Aid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State of Ohio             :</dc:title>
  <dc:subject/>
  <dc:creator>ithobbs</dc:creator>
  <keywords/>
  <dc:description/>
  <lastModifiedBy>Patel, Shruti</lastModifiedBy>
  <revision>13</revision>
  <lastPrinted>2021-10-27T16:40:00.0000000Z</lastPrinted>
  <dcterms:created xsi:type="dcterms:W3CDTF">2023-03-30T13:18:00.0000000Z</dcterms:created>
  <dcterms:modified xsi:type="dcterms:W3CDTF">2025-09-30T17:13:17.5464718Z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