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575E8" w:rsidR="00F160C5" w:rsidP="00C575E8" w:rsidRDefault="00A6333B" w14:paraId="3D5306D2" w14:textId="58812DE9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/>
          <w:sz w:val="24"/>
          <w:szCs w:val="24"/>
          <w:rPrChange w:author="Zak, Elizabeth" w:date="2025-05-15T15:51:00Z" w16du:dateUtc="2025-05-15T19:51:00Z" w:id="816295838">
            <w:rPr/>
          </w:rPrChange>
        </w:rPr>
      </w:pPr>
      <w:r>
        <w:t>{%p for item in blocks["facts"]["items"] %}</w:t>
      </w:r>
    </w:p>
    <w:p w:rsidRPr="00C575E8" w:rsidR="00F160C5" w:rsidP="00C575E8" w:rsidRDefault="00A6333B" w14:paraId="3D5306D2" w14:textId="58812DE9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/>
          <w:sz w:val="24"/>
          <w:szCs w:val="24"/>
          <w:rPrChange w:author="Zak, Elizabeth" w:date="2025-05-15T15:51:00Z" w16du:dateUtc="2025-05-15T19:51:00Z" w:id="816295838">
            <w:rPr/>
          </w:rPrChange>
        </w:rPr>
      </w:pPr>
      <w:r w:rsidRPr="6C213C67" w:rsidR="00A6333B">
        <w:rPr>
          <w:rFonts w:ascii="Garamond" w:hAnsi="Garamond"/>
          <w:sz w:val="24"/>
          <w:szCs w:val="24"/>
        </w:rPr>
        <w:t>{{ item }}</w:t>
      </w:r>
      <w:r w:rsidRPr="6C213C67" w:rsidR="00A6333B">
        <w:rPr>
          <w:rFonts w:ascii="Garamond" w:hAnsi="Garamond"/>
          <w:sz w:val="24"/>
          <w:szCs w:val="24"/>
          <w:highlight w:val="yellow"/>
          <w:rPrChange w:author="Zak, Elizabeth" w:date="2025-05-15T15:54:00Z" w:id="355390813">
            <w:rPr>
              <w:rFonts w:ascii="Garamond" w:hAnsi="Garamond"/>
              <w:sz w:val="26"/>
              <w:szCs w:val="26"/>
            </w:rPr>
          </w:rPrChange>
        </w:rPr>
      </w:r>
      <w:r w:rsidRPr="6C213C67" w:rsidR="00F06FD4">
        <w:rPr>
          <w:rFonts w:ascii="Garamond" w:hAnsi="Garamond"/>
          <w:sz w:val="24"/>
          <w:szCs w:val="24"/>
        </w:rPr>
      </w:r>
    </w:p>
    <w:p w:rsidRPr="00C575E8" w:rsidR="00F160C5" w:rsidP="00C575E8" w:rsidRDefault="00A6333B" w14:paraId="3D5306D2" w14:textId="58812DE9">
      <w:pPr>
        <w:pStyle w:val="ListParagraph"/>
        <w:numPr>
          <w:ilvl w:val="0"/>
          <w:numId w:val="1"/>
        </w:numPr>
        <w:spacing w:line="240" w:lineRule="auto"/>
        <w:rPr>
          <w:rFonts w:ascii="Garamond" w:hAnsi="Garamond"/>
          <w:sz w:val="24"/>
          <w:szCs w:val="24"/>
          <w:rPrChange w:author="Zak, Elizabeth" w:date="2025-05-15T15:51:00Z" w16du:dateUtc="2025-05-15T19:51:00Z" w:id="816295838">
            <w:rPr/>
          </w:rPrChange>
        </w:rPr>
      </w:pPr>
      <w:r>
        <w:t>{%p endfor %}</w:t>
      </w:r>
    </w:p>
    <w:p w:rsidRPr="00CB7F1B" w:rsidR="008E1526" w:rsidP="008E1526" w:rsidRDefault="008E1526" w14:paraId="4491C40C" w14:textId="77777777">
      <w:pPr>
        <w:ind w:left="720"/>
        <w:rPr>
          <w:rFonts w:ascii="Garamond" w:hAnsi="Garamond"/>
          <w:sz w:val="24"/>
          <w:szCs w:val="24"/>
        </w:rPr>
      </w:pPr>
      <w:r w:rsidRPr="00CB7F1B">
        <w:rPr>
          <w:rFonts w:ascii="Garamond" w:hAnsi="Garamond"/>
          <w:sz w:val="24"/>
          <w:szCs w:val="24"/>
        </w:rPr>
        <w:tab/>
      </w:r>
      <w:r w:rsidRPr="00CB7F1B">
        <w:rPr>
          <w:rFonts w:ascii="Garamond" w:hAnsi="Garamond"/>
          <w:sz w:val="24"/>
          <w:szCs w:val="24"/>
        </w:rPr>
        <w:tab/>
      </w:r>
      <w:r w:rsidRPr="00CB7F1B">
        <w:rPr>
          <w:rFonts w:ascii="Garamond" w:hAnsi="Garamond"/>
          <w:sz w:val="24"/>
          <w:szCs w:val="24"/>
        </w:rPr>
        <w:tab/>
      </w:r>
      <w:r w:rsidRPr="00CB7F1B">
        <w:rPr>
          <w:rFonts w:ascii="Garamond" w:hAnsi="Garamond"/>
          <w:sz w:val="24"/>
          <w:szCs w:val="24"/>
        </w:rPr>
        <w:tab/>
      </w:r>
      <w:r w:rsidRPr="00CB7F1B">
        <w:rPr>
          <w:rFonts w:ascii="Garamond" w:hAnsi="Garamond"/>
          <w:sz w:val="24"/>
          <w:szCs w:val="24"/>
        </w:rPr>
        <w:tab/>
      </w:r>
      <w:r w:rsidRPr="00CB7F1B">
        <w:rPr>
          <w:rFonts w:ascii="Garamond" w:hAnsi="Garamond"/>
          <w:sz w:val="24"/>
          <w:szCs w:val="24"/>
        </w:rPr>
        <w:tab/>
      </w:r>
      <w:r w:rsidRPr="00CB7F1B">
        <w:rPr>
          <w:rFonts w:ascii="Garamond" w:hAnsi="Garamond"/>
          <w:sz w:val="24"/>
          <w:szCs w:val="24"/>
        </w:rPr>
        <w:tab/>
      </w:r>
    </w:p>
    <w:p w:rsidRPr="00CB7F1B" w:rsidR="008E1526" w:rsidP="008E1526" w:rsidRDefault="008E1526" w14:paraId="6B764EED" w14:textId="77777777">
      <w:pPr>
        <w:jc w:val="center"/>
        <w:rPr>
          <w:rFonts w:ascii="Garamond" w:hAnsi="Garamond"/>
          <w:sz w:val="24"/>
          <w:szCs w:val="24"/>
        </w:rPr>
      </w:pPr>
    </w:p>
    <w:sectPr w:rsidRPr="007C6844" w:rsidR="00A9353A">
      <w:footerReference w:type="default" r:id="rId10"/>
      <w:head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A4B98" w:rsidP="008E1526" w:rsidRDefault="006A4B98" w14:paraId="6D6A4FBE" w14:textId="77777777">
      <w:r>
        <w:separator/>
      </w:r>
    </w:p>
  </w:endnote>
  <w:endnote w:type="continuationSeparator" w:id="0">
    <w:p w:rsidR="006A4B98" w:rsidP="008E1526" w:rsidRDefault="006A4B98" w14:paraId="72EB0CA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410934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1526" w:rsidRDefault="008E1526" w14:paraId="42FECB09" w14:textId="777777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of </w:t>
        </w:r>
        <w:r w:rsidRPr="008E1526">
          <w:rPr>
            <w:noProof/>
            <w:highlight w:val="yellow"/>
          </w:rPr>
          <w:t>1</w:t>
        </w:r>
      </w:p>
    </w:sdtContent>
  </w:sdt>
  <w:p w:rsidR="008E1526" w:rsidRDefault="008E1526" w14:paraId="43BFF44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A4B98" w:rsidP="008E1526" w:rsidRDefault="006A4B98" w14:paraId="3958E557" w14:textId="77777777">
      <w:r>
        <w:separator/>
      </w:r>
    </w:p>
  </w:footnote>
  <w:footnote w:type="continuationSeparator" w:id="0">
    <w:p w:rsidR="006A4B98" w:rsidP="008E1526" w:rsidRDefault="006A4B98" w14:paraId="4B4E2B07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1534"/>
    <w:multiLevelType w:val="hybridMultilevel"/>
    <w:tmpl w:val="1F3CC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15FE6"/>
    <w:multiLevelType w:val="hybridMultilevel"/>
    <w:tmpl w:val="14C62D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955117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35260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attachedTemplate r:id="rId1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F8F"/>
    <w:rsid w:val="00017F8F"/>
    <w:rsid w:val="0007547D"/>
    <w:rsid w:val="000E0F74"/>
    <w:rsid w:val="000E7A0F"/>
    <w:rsid w:val="00130DC3"/>
    <w:rsid w:val="0021611D"/>
    <w:rsid w:val="002D2483"/>
    <w:rsid w:val="00412383"/>
    <w:rsid w:val="00601435"/>
    <w:rsid w:val="006A4B98"/>
    <w:rsid w:val="006D2FD1"/>
    <w:rsid w:val="007C6844"/>
    <w:rsid w:val="008E1526"/>
    <w:rsid w:val="00906130"/>
    <w:rsid w:val="00956B8A"/>
    <w:rsid w:val="00987250"/>
    <w:rsid w:val="00A50FF7"/>
    <w:rsid w:val="00A6333B"/>
    <w:rsid w:val="00A9353A"/>
    <w:rsid w:val="00AC2F0A"/>
    <w:rsid w:val="00AD1826"/>
    <w:rsid w:val="00AE74D1"/>
    <w:rsid w:val="00C575E8"/>
    <w:rsid w:val="00C95CC4"/>
    <w:rsid w:val="00CB7F1B"/>
    <w:rsid w:val="00CE40B3"/>
    <w:rsid w:val="00E222CC"/>
    <w:rsid w:val="00ED59CD"/>
    <w:rsid w:val="00F06FD4"/>
    <w:rsid w:val="00F160C5"/>
    <w:rsid w:val="24D5147D"/>
    <w:rsid w:val="6C21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A142"/>
  <w15:chartTrackingRefBased/>
  <w15:docId w15:val="{9A023CF8-142F-4C55-848A-4CC563360D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E1526"/>
    <w:pPr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52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E1526"/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Footer">
    <w:name w:val="footer"/>
    <w:basedOn w:val="Normal"/>
    <w:link w:val="FooterChar"/>
    <w:uiPriority w:val="99"/>
    <w:unhideWhenUsed/>
    <w:rsid w:val="008E152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E1526"/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Revision">
    <w:name w:val="Revision"/>
    <w:hidden/>
    <w:uiPriority w:val="99"/>
    <w:semiHidden/>
    <w:rsid w:val="0021611D"/>
    <w:pPr>
      <w:spacing w:after="0" w:line="240" w:lineRule="auto"/>
    </w:pPr>
    <w:rPr>
      <w:rFonts w:ascii="Times New Roman" w:hAnsi="Times New Roman" w:eastAsia="Times New Roman" w:cs="Times New Roman"/>
      <w:kern w:val="0"/>
      <w:sz w:val="28"/>
      <w:szCs w:val="20"/>
    </w:rPr>
  </w:style>
  <w:style w:type="paragraph" w:styleId="ListParagraph">
    <w:name w:val="List Paragraph"/>
    <w:basedOn w:val="Normal"/>
    <w:uiPriority w:val="34"/>
    <w:qFormat/>
    <w:rsid w:val="00CE40B3"/>
    <w:pPr>
      <w:spacing w:after="160" w:line="259" w:lineRule="auto"/>
      <w:ind w:left="720"/>
      <w:contextualSpacing/>
    </w:pPr>
    <w:rPr>
      <w:rFonts w:asciiTheme="minorHAnsi" w:hAnsiTheme="minorHAnsi" w:eastAsiaTheme="minorHAnsi" w:cstheme="minorBidi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3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Affidavit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58B25AB0-A31C-4641-B5F6-B62AF25779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A084E0-11D0-461D-B2B3-B7573AEE13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987EEA-139E-45FF-BDBA-74BFA4DF65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Affidavit.dotx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20</revision>
  <dcterms:created xsi:type="dcterms:W3CDTF">2024-05-14T18:47:00.0000000Z</dcterms:created>
  <dcterms:modified xsi:type="dcterms:W3CDTF">2025-09-25T16:35:53.3262651Z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