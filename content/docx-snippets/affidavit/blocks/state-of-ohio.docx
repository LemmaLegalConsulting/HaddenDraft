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B7F1B" w:rsidR="008E1526" w:rsidP="008E1526" w:rsidRDefault="008E1526" w14:paraId="7D7D4D2A" w14:textId="77777777">
      <w:pPr>
        <w:rPr>
          <w:rFonts w:ascii="Garamond" w:hAnsi="Garamond"/>
          <w:b/>
          <w:sz w:val="24"/>
          <w:szCs w:val="24"/>
        </w:rPr>
      </w:pPr>
      <w:r w:rsidRPr="00CB7F1B">
        <w:rPr>
          <w:rFonts w:ascii="Garamond" w:hAnsi="Garamond"/>
          <w:b/>
          <w:sz w:val="24"/>
          <w:szCs w:val="24"/>
        </w:rPr>
        <w:t>STATE OF OHIO</w:t>
      </w:r>
      <w:r w:rsidRPr="00CB7F1B">
        <w:rPr>
          <w:rFonts w:ascii="Garamond" w:hAnsi="Garamond"/>
          <w:b/>
          <w:sz w:val="24"/>
          <w:szCs w:val="24"/>
        </w:rPr>
        <w:tab/>
      </w:r>
      <w:r w:rsidRPr="00CB7F1B">
        <w:rPr>
          <w:rFonts w:ascii="Garamond" w:hAnsi="Garamond"/>
          <w:b/>
          <w:sz w:val="24"/>
          <w:szCs w:val="24"/>
        </w:rPr>
        <w:tab/>
      </w:r>
      <w:r w:rsidRPr="00CB7F1B">
        <w:rPr>
          <w:rFonts w:ascii="Garamond" w:hAnsi="Garamond"/>
          <w:b/>
          <w:sz w:val="24"/>
          <w:szCs w:val="24"/>
        </w:rPr>
        <w:tab/>
      </w:r>
      <w:r w:rsidRPr="00CB7F1B">
        <w:rPr>
          <w:rFonts w:ascii="Garamond" w:hAnsi="Garamond"/>
          <w:b/>
          <w:sz w:val="24"/>
          <w:szCs w:val="24"/>
        </w:rPr>
        <w:t>:</w:t>
      </w:r>
    </w:p>
    <w:p w:rsidRPr="00CB7F1B" w:rsidR="008E1526" w:rsidP="008E1526" w:rsidRDefault="008E1526" w14:paraId="4B063254" w14:textId="4DB37BDB">
      <w:pPr>
        <w:rPr>
          <w:rFonts w:ascii="Garamond" w:hAnsi="Garamond"/>
          <w:b/>
          <w:sz w:val="24"/>
          <w:szCs w:val="24"/>
        </w:rPr>
      </w:pPr>
      <w:r w:rsidRPr="00CB7F1B">
        <w:rPr>
          <w:rFonts w:ascii="Garamond" w:hAnsi="Garamond"/>
          <w:b/>
          <w:sz w:val="24"/>
          <w:szCs w:val="24"/>
        </w:rPr>
        <w:t>{{ blocks["state-of-ohio"]["paragraphs"][0] }}</w:t>
      </w:r>
      <w:r w:rsidRPr="00CB7F1B">
        <w:rPr>
          <w:rFonts w:ascii="Garamond" w:hAnsi="Garamond"/>
          <w:b/>
          <w:sz w:val="24"/>
          <w:szCs w:val="24"/>
        </w:rPr>
      </w:r>
      <w:r w:rsidRPr="00CB7F1B">
        <w:rPr>
          <w:rFonts w:ascii="Garamond" w:hAnsi="Garamond"/>
          <w:b/>
          <w:sz w:val="24"/>
          <w:szCs w:val="24"/>
        </w:rPr>
      </w:r>
      <w:r w:rsidRPr="00CB7F1B">
        <w:rPr>
          <w:rFonts w:ascii="Garamond" w:hAnsi="Garamond"/>
          <w:b/>
          <w:sz w:val="24"/>
          <w:szCs w:val="24"/>
        </w:rPr>
      </w:r>
      <w:r w:rsidRPr="00CB7F1B">
        <w:rPr>
          <w:rFonts w:ascii="Garamond" w:hAnsi="Garamond"/>
          <w:b/>
          <w:sz w:val="24"/>
          <w:szCs w:val="24"/>
        </w:rPr>
      </w:r>
      <w:r w:rsidRPr="00CB7F1B">
        <w:rPr>
          <w:rFonts w:ascii="Garamond" w:hAnsi="Garamond"/>
          <w:b/>
          <w:sz w:val="24"/>
          <w:szCs w:val="24"/>
        </w:rPr>
      </w:r>
      <w:r w:rsidRPr="00CB7F1B">
        <w:rPr>
          <w:rFonts w:ascii="Garamond" w:hAnsi="Garamond"/>
          <w:b/>
          <w:sz w:val="24"/>
          <w:szCs w:val="24"/>
        </w:rPr>
      </w:r>
      <w:r w:rsidRPr="00CB7F1B">
        <w:rPr>
          <w:rFonts w:ascii="Garamond" w:hAnsi="Garamond"/>
          <w:b/>
          <w:sz w:val="24"/>
          <w:szCs w:val="24"/>
        </w:rPr>
      </w:r>
      <w:r w:rsidRPr="00CB7F1B">
        <w:rPr>
          <w:rFonts w:ascii="Garamond" w:hAnsi="Garamond"/>
          <w:b/>
          <w:sz w:val="24"/>
          <w:szCs w:val="24"/>
        </w:rPr>
      </w:r>
      <w:r w:rsidRPr="00CB7F1B" w:rsidR="00017F8F">
        <w:rPr>
          <w:rFonts w:ascii="Garamond" w:hAnsi="Garamond"/>
          <w:b/>
          <w:sz w:val="24"/>
          <w:szCs w:val="24"/>
        </w:rPr>
      </w:r>
    </w:p>
    <w:p w:rsidRPr="00CB7F1B" w:rsidR="008E1526" w:rsidP="008E1526" w:rsidRDefault="008E1526" w14:paraId="4B063254" w14:textId="4DB37BDB">
      <w:pPr>
        <w:rPr>
          <w:rFonts w:ascii="Garamond" w:hAnsi="Garamond"/>
          <w:b/>
          <w:sz w:val="24"/>
          <w:szCs w:val="24"/>
        </w:rPr>
      </w:pPr>
      <w:r>
        <w:t>{%p for item in blocks["state-of-ohio"]["paragraphs"][1:] %}</w:t>
      </w:r>
    </w:p>
    <w:p w:rsidRPr="00CB7F1B" w:rsidR="008E1526" w:rsidP="008E1526" w:rsidRDefault="008E1526" w14:paraId="4B063254" w14:textId="4DB37BDB">
      <w:pPr>
        <w:rPr>
          <w:rFonts w:ascii="Garamond" w:hAnsi="Garamond"/>
          <w:b/>
          <w:sz w:val="24"/>
          <w:szCs w:val="24"/>
        </w:rPr>
      </w:pPr>
      <w:r>
        <w:t>{{ item }}</w:t>
      </w:r>
    </w:p>
    <w:p w:rsidRPr="00CB7F1B" w:rsidR="008E1526" w:rsidP="008E1526" w:rsidRDefault="008E1526" w14:paraId="4B063254" w14:textId="4DB37BDB">
      <w:pPr>
        <w:rPr>
          <w:rFonts w:ascii="Garamond" w:hAnsi="Garamond"/>
          <w:b/>
          <w:sz w:val="24"/>
          <w:szCs w:val="24"/>
        </w:rPr>
      </w:pPr>
      <w:r>
        <w:t>{%p endfor %}</w:t>
      </w:r>
    </w:p>
    <w:sectPr w:rsidRPr="007C6844" w:rsidR="00A9353A">
      <w:footerReference w:type="default" r:id="rId10"/>
      <w:head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4B98" w:rsidP="008E1526" w:rsidRDefault="006A4B98" w14:paraId="6D6A4FBE" w14:textId="77777777">
      <w:r>
        <w:separator/>
      </w:r>
    </w:p>
  </w:endnote>
  <w:endnote w:type="continuationSeparator" w:id="0">
    <w:p w:rsidR="006A4B98" w:rsidP="008E1526" w:rsidRDefault="006A4B98" w14:paraId="72EB0CA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41093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1526" w:rsidRDefault="008E1526" w14:paraId="42FECB09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Pr="008E1526">
          <w:rPr>
            <w:noProof/>
            <w:highlight w:val="yellow"/>
          </w:rPr>
          <w:t>1</w:t>
        </w:r>
      </w:p>
    </w:sdtContent>
  </w:sdt>
  <w:p w:rsidR="008E1526" w:rsidRDefault="008E1526" w14:paraId="43BFF44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4B98" w:rsidP="008E1526" w:rsidRDefault="006A4B98" w14:paraId="3958E557" w14:textId="77777777">
      <w:r>
        <w:separator/>
      </w:r>
    </w:p>
  </w:footnote>
  <w:footnote w:type="continuationSeparator" w:id="0">
    <w:p w:rsidR="006A4B98" w:rsidP="008E1526" w:rsidRDefault="006A4B98" w14:paraId="4B4E2B07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1534"/>
    <w:multiLevelType w:val="hybridMultilevel"/>
    <w:tmpl w:val="1F3CC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15FE6"/>
    <w:multiLevelType w:val="hybridMultilevel"/>
    <w:tmpl w:val="14C62D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55117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35260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8F"/>
    <w:rsid w:val="00017F8F"/>
    <w:rsid w:val="0007547D"/>
    <w:rsid w:val="000E0F74"/>
    <w:rsid w:val="000E7A0F"/>
    <w:rsid w:val="00130DC3"/>
    <w:rsid w:val="0021611D"/>
    <w:rsid w:val="002D2483"/>
    <w:rsid w:val="00412383"/>
    <w:rsid w:val="00601435"/>
    <w:rsid w:val="006A4B98"/>
    <w:rsid w:val="006D2FD1"/>
    <w:rsid w:val="007C6844"/>
    <w:rsid w:val="008E1526"/>
    <w:rsid w:val="00906130"/>
    <w:rsid w:val="00956B8A"/>
    <w:rsid w:val="00987250"/>
    <w:rsid w:val="00A50FF7"/>
    <w:rsid w:val="00A6333B"/>
    <w:rsid w:val="00A9353A"/>
    <w:rsid w:val="00AC2F0A"/>
    <w:rsid w:val="00AD1826"/>
    <w:rsid w:val="00AE74D1"/>
    <w:rsid w:val="00C575E8"/>
    <w:rsid w:val="00C95CC4"/>
    <w:rsid w:val="00CB7F1B"/>
    <w:rsid w:val="00CE40B3"/>
    <w:rsid w:val="00E222CC"/>
    <w:rsid w:val="00ED59CD"/>
    <w:rsid w:val="00F06FD4"/>
    <w:rsid w:val="00F160C5"/>
    <w:rsid w:val="24D5147D"/>
    <w:rsid w:val="6C21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A142"/>
  <w15:chartTrackingRefBased/>
  <w15:docId w15:val="{9A023CF8-142F-4C55-848A-4CC563360D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1526"/>
    <w:pPr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52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E1526"/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8E152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E1526"/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Revision">
    <w:name w:val="Revision"/>
    <w:hidden/>
    <w:uiPriority w:val="99"/>
    <w:semiHidden/>
    <w:rsid w:val="0021611D"/>
    <w:pPr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ListParagraph">
    <w:name w:val="List Paragraph"/>
    <w:basedOn w:val="Normal"/>
    <w:uiPriority w:val="34"/>
    <w:qFormat/>
    <w:rsid w:val="00CE40B3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3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Affidavit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58B25AB0-A31C-4641-B5F6-B62AF25779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A084E0-11D0-461D-B2B3-B7573AEE13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987EEA-139E-45FF-BDBA-74BFA4DF65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Affidavit.dotx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20</revision>
  <dcterms:created xsi:type="dcterms:W3CDTF">2024-05-14T18:47:00.0000000Z</dcterms:created>
  <dcterms:modified xsi:type="dcterms:W3CDTF">2025-09-25T16:35:53.3262651Z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