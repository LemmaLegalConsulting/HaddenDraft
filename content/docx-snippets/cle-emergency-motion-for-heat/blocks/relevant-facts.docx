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43BAD" w:rsidR="00E62955" w:rsidP="00E62955" w:rsidRDefault="00E62955" w14:paraId="27D78942" w14:textId="77777777">
      <w:pPr>
        <w:pStyle w:val="ListParagraph"/>
        <w:numPr>
          <w:ilvl w:val="0"/>
          <w:numId w:val="2"/>
        </w:numPr>
        <w:spacing w:line="480" w:lineRule="auto"/>
        <w:rPr>
          <w:b/>
          <w:bCs/>
          <w:szCs w:val="24"/>
        </w:rPr>
      </w:pPr>
      <w:r w:rsidRPr="00743BAD">
        <w:rPr>
          <w:b/>
          <w:bCs/>
          <w:szCs w:val="24"/>
        </w:rPr>
        <w:t>RELEVANT FACTS</w:t>
      </w:r>
    </w:p>
    <w:p w:rsidRPr="00743BAD" w:rsidR="00E62955" w:rsidP="00E62955" w:rsidRDefault="00E62955" w14:paraId="12B9703D" w14:textId="04905A39">
      <w:pPr>
        <w:spacing w:line="480" w:lineRule="auto"/>
        <w:ind w:firstLine="720"/>
      </w:pPr>
      <w:r>
        <w:t>{%p for item in blocks["relevant-facts"]["items"] %}</w:t>
      </w:r>
    </w:p>
    <w:p w:rsidRPr="00743BAD" w:rsidR="00E62955" w:rsidP="00E62955" w:rsidRDefault="00E62955" w14:paraId="12B9703D" w14:textId="04905A39">
      <w:pPr>
        <w:spacing w:line="480" w:lineRule="auto"/>
        <w:ind w:firstLine="720"/>
      </w:pPr>
      <w:r w:rsidR="00E62955">
        <w:rPr/>
        <w:t>{{ item }}</w:t>
      </w:r>
      <w:r w:rsidRPr="5BA3E8AE" w:rsidR="00E62955">
        <w:rPr>
          <w:highlight w:val="yellow"/>
        </w:rPr>
      </w:r>
      <w:r w:rsidR="00E62955">
        <w:rPr/>
      </w:r>
      <w:r w:rsidRPr="5BA3E8AE" w:rsidR="00E62955">
        <w:rPr>
          <w:highlight w:val="yellow"/>
        </w:rPr>
      </w:r>
      <w:r w:rsidR="00E62955">
        <w:rPr/>
      </w:r>
      <w:r w:rsidR="001F0548">
        <w:rPr/>
      </w:r>
      <w:r w:rsidR="00E62955">
        <w:rPr/>
      </w:r>
      <w:r w:rsidR="00E62955">
        <w:rPr/>
      </w:r>
      <w:bookmarkStart w:name="_Hlk129086048" w:id="32"/>
      <w:r w:rsidRPr="5BA3E8AE" w:rsidR="00E62955">
        <w:rPr>
          <w:highlight w:val="yellow"/>
        </w:rPr>
      </w:r>
      <w:r w:rsidR="00E62955">
        <w:rPr/>
      </w:r>
      <w:bookmarkStart w:name="_Int_8MR5LQd5" w:id="1956415098"/>
      <w:r w:rsidR="00E62955">
        <w:rPr/>
      </w:r>
      <w:bookmarkEnd w:id="1956415098"/>
      <w:r w:rsidR="00E62955">
        <w:rPr/>
      </w:r>
      <w:r w:rsidR="00E62955">
        <w:rPr/>
      </w:r>
      <w:r w:rsidR="00E62955">
        <w:rPr/>
      </w:r>
      <w:r w:rsidR="00E62955">
        <w:rPr/>
      </w:r>
      <w:r w:rsidR="00E62955">
        <w:rPr/>
      </w:r>
      <w:r w:rsidRPr="5BA3E8AE" w:rsidR="00E62955">
        <w:rPr>
          <w:i w:val="1"/>
          <w:iCs w:val="1"/>
          <w:highlight w:val="yellow"/>
        </w:rPr>
      </w:r>
      <w:r w:rsidRPr="5BA3E8AE" w:rsidR="00E62955">
        <w:rPr>
          <w:highlight w:val="yellow"/>
        </w:rPr>
      </w:r>
      <w:r w:rsidRPr="5BA3E8AE" w:rsidR="00E62955">
        <w:rPr>
          <w:highlight w:val="yellow"/>
        </w:rPr>
      </w:r>
      <w:r w:rsidRPr="5BA3E8AE" w:rsidR="00741025">
        <w:rPr>
          <w:highlight w:val="yellow"/>
        </w:rPr>
      </w:r>
      <w:r w:rsidRPr="5BA3E8AE" w:rsidR="00E62955">
        <w:rPr>
          <w:highlight w:val="yellow"/>
        </w:rPr>
      </w:r>
      <w:r w:rsidR="00E62955">
        <w:rPr/>
      </w:r>
      <w:bookmarkEnd w:id="32"/>
      <w:r w:rsidR="00C612A8">
        <w:rPr/>
      </w:r>
      <w:r w:rsidRPr="5BA3E8AE" w:rsidR="00C612A8">
        <w:rPr>
          <w:highlight w:val="yellow"/>
        </w:rPr>
      </w:r>
      <w:r w:rsidRPr="5BA3E8AE" w:rsidR="00C612A8">
        <w:rPr>
          <w:i w:val="1"/>
          <w:iCs w:val="1"/>
          <w:highlight w:val="yellow"/>
        </w:rPr>
      </w:r>
      <w:r w:rsidRPr="5BA3E8AE" w:rsidR="00C612A8">
        <w:rPr>
          <w:highlight w:val="yellow"/>
        </w:rPr>
      </w:r>
      <w:r w:rsidRPr="5BA3E8AE" w:rsidR="00741025">
        <w:rPr>
          <w:highlight w:val="yellow"/>
        </w:rPr>
      </w:r>
      <w:r w:rsidRPr="5BA3E8AE" w:rsidR="00C612A8">
        <w:rPr>
          <w:highlight w:val="yellow"/>
        </w:rPr>
      </w:r>
      <w:r w:rsidRPr="5BA3E8AE" w:rsidR="00C612A8">
        <w:rPr>
          <w:highlight w:val="yellow"/>
        </w:rPr>
      </w:r>
      <w:r w:rsidRPr="5BA3E8AE" w:rsidR="00C612A8">
        <w:rPr>
          <w:highlight w:val="yellow"/>
        </w:rPr>
      </w:r>
      <w:r w:rsidRPr="5BA3E8AE" w:rsidR="00741025">
        <w:rPr>
          <w:highlight w:val="yellow"/>
        </w:rPr>
      </w:r>
      <w:r w:rsidR="00741025">
        <w:rPr/>
      </w:r>
      <w:r w:rsidR="00E62955">
        <w:rPr/>
      </w:r>
      <w:r w:rsidR="00E62955">
        <w:rPr/>
      </w:r>
      <w:r w:rsidR="00E62955">
        <w:rPr/>
      </w:r>
      <w:r w:rsidR="00E62955">
        <w:rPr/>
      </w:r>
    </w:p>
    <w:p w:rsidRPr="00743BAD" w:rsidR="00E62955" w:rsidP="00E62955" w:rsidRDefault="00E62955" w14:paraId="12B9703D" w14:textId="04905A39">
      <w:pPr>
        <w:spacing w:line="480" w:lineRule="auto"/>
        <w:ind w:firstLine="720"/>
      </w:pPr>
      <w:r>
        <w:t>{%p endfor %}</w:t>
      </w:r>
    </w:p>
    <w:sectPr w:rsidRPr="0034185A" w:rsidR="008A5833" w:rsidSect="00761A41">
      <w:footerReference w:type="default" r:id="rId11"/>
      <w:headerReference w:type="default" r:id="rId15"/>
      <w:pgSz w:w="12240" w:h="15840" w:orient="portrait"/>
      <w:pgMar w:top="1440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32E4C" w:rsidP="00420936" w:rsidRDefault="00432E4C" w14:paraId="3EAF17E4" w14:textId="77777777">
      <w:r>
        <w:separator/>
      </w:r>
    </w:p>
  </w:endnote>
  <w:endnote w:type="continuationSeparator" w:id="0">
    <w:p w:rsidR="00432E4C" w:rsidP="00420936" w:rsidRDefault="00432E4C" w14:paraId="1AA010C9" w14:textId="77777777">
      <w:r>
        <w:continuationSeparator/>
      </w:r>
    </w:p>
  </w:endnote>
  <w:endnote w:type="continuationNotice" w:id="1">
    <w:p w:rsidR="00432E4C" w:rsidRDefault="00432E4C" w14:paraId="5C1F6839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6405836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61A41" w:rsidRDefault="00761A41" w14:paraId="640C56C0" w14:textId="21B1CFF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761A41" w:rsidRDefault="00761A41" w14:paraId="2B1E1AD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32E4C" w:rsidP="00420936" w:rsidRDefault="00432E4C" w14:paraId="5CD3A476" w14:textId="77777777">
      <w:r>
        <w:separator/>
      </w:r>
    </w:p>
  </w:footnote>
  <w:footnote w:type="continuationSeparator" w:id="0">
    <w:p w:rsidR="00432E4C" w:rsidP="00420936" w:rsidRDefault="00432E4C" w14:paraId="7EDF78B2" w14:textId="77777777">
      <w:r>
        <w:continuationSeparator/>
      </w:r>
    </w:p>
  </w:footnote>
  <w:footnote w:type="continuationNotice" w:id="1">
    <w:p w:rsidR="00432E4C" w:rsidRDefault="00432E4C" w14:paraId="7A302CCB" w14:textId="77777777"/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textHash int2:hashCode="6AQ8jbk7UUpuW/" int2:id="8qJ9XycW">
      <int2:state int2:type="spell" int2:value="Rejected"/>
    </int2:textHash>
    <int2:textHash int2:hashCode="Jsuoe+rYKzaSnN" int2:id="EF6BMpGX">
      <int2:state int2:type="spell" int2:value="Rejected"/>
    </int2:textHash>
    <int2:bookmark int2:bookmarkName="_Int_8MR5LQd5" int2:invalidationBookmarkName="" int2:hashCode="zutn5S0ug5ZgD7" int2:id="LVmJDak8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020F6"/>
    <w:multiLevelType w:val="hybridMultilevel"/>
    <w:tmpl w:val="B888B5F2"/>
    <w:lvl w:ilvl="0" w:tplc="5B66E76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D714A2"/>
    <w:multiLevelType w:val="hybridMultilevel"/>
    <w:tmpl w:val="EFC63664"/>
    <w:lvl w:ilvl="0" w:tplc="27D457E8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17F716C"/>
    <w:multiLevelType w:val="hybridMultilevel"/>
    <w:tmpl w:val="3BFA730C"/>
    <w:lvl w:ilvl="0" w:tplc="1784878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1166501">
    <w:abstractNumId w:val="1"/>
  </w:num>
  <w:num w:numId="2" w16cid:durableId="700209058">
    <w:abstractNumId w:val="0"/>
  </w:num>
  <w:num w:numId="3" w16cid:durableId="1042751563">
    <w:abstractNumId w:val="2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attachedTemplate r:id="rId1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13F"/>
    <w:rsid w:val="0000396C"/>
    <w:rsid w:val="00007656"/>
    <w:rsid w:val="00051A70"/>
    <w:rsid w:val="00064E29"/>
    <w:rsid w:val="00067B8B"/>
    <w:rsid w:val="000868F0"/>
    <w:rsid w:val="0009080D"/>
    <w:rsid w:val="0009648D"/>
    <w:rsid w:val="000A0501"/>
    <w:rsid w:val="000A40C3"/>
    <w:rsid w:val="000B08F7"/>
    <w:rsid w:val="000C227E"/>
    <w:rsid w:val="000D2BBB"/>
    <w:rsid w:val="000E73E9"/>
    <w:rsid w:val="00130DC3"/>
    <w:rsid w:val="00153102"/>
    <w:rsid w:val="0017550B"/>
    <w:rsid w:val="001944CE"/>
    <w:rsid w:val="001B7532"/>
    <w:rsid w:val="001C230E"/>
    <w:rsid w:val="001D5FAA"/>
    <w:rsid w:val="001F0548"/>
    <w:rsid w:val="0021301A"/>
    <w:rsid w:val="002223C8"/>
    <w:rsid w:val="00296A00"/>
    <w:rsid w:val="00296D2B"/>
    <w:rsid w:val="002A1979"/>
    <w:rsid w:val="002C7D00"/>
    <w:rsid w:val="002D5766"/>
    <w:rsid w:val="002F2898"/>
    <w:rsid w:val="00307751"/>
    <w:rsid w:val="003173DF"/>
    <w:rsid w:val="003260F7"/>
    <w:rsid w:val="0034185A"/>
    <w:rsid w:val="0036780B"/>
    <w:rsid w:val="00377549"/>
    <w:rsid w:val="003C11D3"/>
    <w:rsid w:val="003F7153"/>
    <w:rsid w:val="00420936"/>
    <w:rsid w:val="00432E4C"/>
    <w:rsid w:val="00436487"/>
    <w:rsid w:val="004377C5"/>
    <w:rsid w:val="004458C9"/>
    <w:rsid w:val="0048421C"/>
    <w:rsid w:val="00487A1C"/>
    <w:rsid w:val="004B4CF4"/>
    <w:rsid w:val="004B620C"/>
    <w:rsid w:val="004B7BF3"/>
    <w:rsid w:val="004E66A9"/>
    <w:rsid w:val="004F0853"/>
    <w:rsid w:val="00532FE5"/>
    <w:rsid w:val="00550353"/>
    <w:rsid w:val="0058020E"/>
    <w:rsid w:val="005963C2"/>
    <w:rsid w:val="00596C47"/>
    <w:rsid w:val="005B0CA4"/>
    <w:rsid w:val="005B6336"/>
    <w:rsid w:val="005C5D0F"/>
    <w:rsid w:val="005D18DA"/>
    <w:rsid w:val="005E072C"/>
    <w:rsid w:val="005E521D"/>
    <w:rsid w:val="005F315F"/>
    <w:rsid w:val="006035C3"/>
    <w:rsid w:val="00613E22"/>
    <w:rsid w:val="006201C5"/>
    <w:rsid w:val="00650285"/>
    <w:rsid w:val="00660670"/>
    <w:rsid w:val="00664A7D"/>
    <w:rsid w:val="00677997"/>
    <w:rsid w:val="00680A47"/>
    <w:rsid w:val="006A4A4A"/>
    <w:rsid w:val="006A4DED"/>
    <w:rsid w:val="006A719C"/>
    <w:rsid w:val="006C4EDC"/>
    <w:rsid w:val="006D6D0A"/>
    <w:rsid w:val="00714093"/>
    <w:rsid w:val="00734F29"/>
    <w:rsid w:val="00741025"/>
    <w:rsid w:val="00747B0A"/>
    <w:rsid w:val="00761A41"/>
    <w:rsid w:val="00764E9B"/>
    <w:rsid w:val="00766532"/>
    <w:rsid w:val="00767418"/>
    <w:rsid w:val="00773878"/>
    <w:rsid w:val="007739C6"/>
    <w:rsid w:val="00775CC6"/>
    <w:rsid w:val="0078050D"/>
    <w:rsid w:val="007A31C3"/>
    <w:rsid w:val="007B3505"/>
    <w:rsid w:val="007C46CF"/>
    <w:rsid w:val="008057B1"/>
    <w:rsid w:val="00824813"/>
    <w:rsid w:val="0085062E"/>
    <w:rsid w:val="00890C22"/>
    <w:rsid w:val="008A5833"/>
    <w:rsid w:val="008B6924"/>
    <w:rsid w:val="008D0B10"/>
    <w:rsid w:val="008E4A62"/>
    <w:rsid w:val="0092104A"/>
    <w:rsid w:val="00931E98"/>
    <w:rsid w:val="00935B98"/>
    <w:rsid w:val="00943DB1"/>
    <w:rsid w:val="00944676"/>
    <w:rsid w:val="00951E55"/>
    <w:rsid w:val="0095296D"/>
    <w:rsid w:val="009619E3"/>
    <w:rsid w:val="00982CF7"/>
    <w:rsid w:val="00996217"/>
    <w:rsid w:val="009A01D7"/>
    <w:rsid w:val="009B1DE7"/>
    <w:rsid w:val="009C1F75"/>
    <w:rsid w:val="009C5667"/>
    <w:rsid w:val="009E737D"/>
    <w:rsid w:val="009E7D34"/>
    <w:rsid w:val="009F22C0"/>
    <w:rsid w:val="00A01566"/>
    <w:rsid w:val="00A27FFC"/>
    <w:rsid w:val="00A46DF8"/>
    <w:rsid w:val="00A568D2"/>
    <w:rsid w:val="00A71791"/>
    <w:rsid w:val="00A807BD"/>
    <w:rsid w:val="00A823DD"/>
    <w:rsid w:val="00AB0D16"/>
    <w:rsid w:val="00AB311D"/>
    <w:rsid w:val="00AB43B4"/>
    <w:rsid w:val="00AC7265"/>
    <w:rsid w:val="00AD0639"/>
    <w:rsid w:val="00AD64B5"/>
    <w:rsid w:val="00AE1661"/>
    <w:rsid w:val="00AF4716"/>
    <w:rsid w:val="00B41722"/>
    <w:rsid w:val="00B60FC2"/>
    <w:rsid w:val="00B828EC"/>
    <w:rsid w:val="00BA3A7D"/>
    <w:rsid w:val="00BB2835"/>
    <w:rsid w:val="00BF605D"/>
    <w:rsid w:val="00C01B47"/>
    <w:rsid w:val="00C0277C"/>
    <w:rsid w:val="00C14705"/>
    <w:rsid w:val="00C612A8"/>
    <w:rsid w:val="00C92E58"/>
    <w:rsid w:val="00CA46DA"/>
    <w:rsid w:val="00CB0000"/>
    <w:rsid w:val="00CB2C0A"/>
    <w:rsid w:val="00CE2714"/>
    <w:rsid w:val="00D13C4F"/>
    <w:rsid w:val="00D25882"/>
    <w:rsid w:val="00D50B1B"/>
    <w:rsid w:val="00D5232E"/>
    <w:rsid w:val="00D539ED"/>
    <w:rsid w:val="00D671D1"/>
    <w:rsid w:val="00D70E6A"/>
    <w:rsid w:val="00DB53A0"/>
    <w:rsid w:val="00DC4434"/>
    <w:rsid w:val="00DC45D1"/>
    <w:rsid w:val="00DD7FF8"/>
    <w:rsid w:val="00E054DB"/>
    <w:rsid w:val="00E14B73"/>
    <w:rsid w:val="00E24343"/>
    <w:rsid w:val="00E37DC1"/>
    <w:rsid w:val="00E617E9"/>
    <w:rsid w:val="00E62955"/>
    <w:rsid w:val="00E6399E"/>
    <w:rsid w:val="00E72652"/>
    <w:rsid w:val="00E81F9B"/>
    <w:rsid w:val="00EA113F"/>
    <w:rsid w:val="00EA312A"/>
    <w:rsid w:val="00EB0CCD"/>
    <w:rsid w:val="00EB0E22"/>
    <w:rsid w:val="00F11655"/>
    <w:rsid w:val="00F12F87"/>
    <w:rsid w:val="00F141CA"/>
    <w:rsid w:val="00F1428F"/>
    <w:rsid w:val="00F60AEC"/>
    <w:rsid w:val="00F629FB"/>
    <w:rsid w:val="00F75988"/>
    <w:rsid w:val="00F75AE7"/>
    <w:rsid w:val="00FD156C"/>
    <w:rsid w:val="1261D31F"/>
    <w:rsid w:val="12E7AA1B"/>
    <w:rsid w:val="2EA4D4C6"/>
    <w:rsid w:val="3F528336"/>
    <w:rsid w:val="4F0AC581"/>
    <w:rsid w:val="5BA3E8AE"/>
    <w:rsid w:val="5E547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7B0B6"/>
  <w15:chartTrackingRefBased/>
  <w15:docId w15:val="{EC4A40B6-D0BE-4C3B-AA5C-ADDDE7F9B6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F22C0"/>
    <w:pPr>
      <w:spacing w:after="0"/>
    </w:pPr>
    <w:rPr>
      <w:rFonts w:ascii="Garamond" w:hAnsi="Garamond" w:eastAsia="Times New Roman" w:cs="Times New Roman"/>
      <w:sz w:val="24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617E9"/>
    <w:rPr>
      <w:color w:val="0563C1" w:themeColor="hyperlink"/>
      <w:u w:val="single"/>
    </w:rPr>
  </w:style>
  <w:style w:type="paragraph" w:styleId="western" w:customStyle="1">
    <w:name w:val="western"/>
    <w:basedOn w:val="Normal"/>
    <w:rsid w:val="00E617E9"/>
    <w:rPr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20936"/>
    <w:rPr>
      <w:sz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420936"/>
    <w:rPr>
      <w:rFonts w:ascii="Times New Roman" w:hAnsi="Times New Roman" w:eastAsia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20936"/>
    <w:rPr>
      <w:vertAlign w:val="superscript"/>
    </w:rPr>
  </w:style>
  <w:style w:type="paragraph" w:styleId="ListParagraph">
    <w:name w:val="List Paragraph"/>
    <w:basedOn w:val="Normal"/>
    <w:uiPriority w:val="34"/>
    <w:qFormat/>
    <w:rsid w:val="00D2588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B28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2835"/>
    <w:rPr>
      <w:sz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BB2835"/>
    <w:rPr>
      <w:rFonts w:ascii="Times New Roman" w:hAnsi="Times New Roman"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2835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BB2835"/>
    <w:rPr>
      <w:rFonts w:ascii="Times New Roman" w:hAnsi="Times New Roman" w:eastAsia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2835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BB2835"/>
    <w:rPr>
      <w:rFonts w:ascii="Segoe UI" w:hAnsi="Segoe UI" w:eastAsia="Times New Roman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5232E"/>
    <w:rPr>
      <w:color w:val="605E5C"/>
      <w:shd w:val="clear" w:color="auto" w:fill="E1DFDD"/>
    </w:rPr>
  </w:style>
  <w:style w:type="character" w:styleId="normaltextrun" w:customStyle="1">
    <w:name w:val="normaltextrun"/>
    <w:basedOn w:val="DefaultParagraphFont"/>
    <w:rsid w:val="00E054DB"/>
  </w:style>
  <w:style w:type="paragraph" w:styleId="paragraph" w:customStyle="1">
    <w:name w:val="paragraph"/>
    <w:basedOn w:val="Normal"/>
    <w:rsid w:val="00E054DB"/>
    <w:pPr>
      <w:spacing w:before="100" w:beforeAutospacing="1" w:after="100" w:afterAutospacing="1"/>
    </w:pPr>
    <w:rPr>
      <w:szCs w:val="24"/>
    </w:rPr>
  </w:style>
  <w:style w:type="character" w:styleId="eop" w:customStyle="1">
    <w:name w:val="eop"/>
    <w:basedOn w:val="DefaultParagraphFont"/>
    <w:rsid w:val="00E054DB"/>
  </w:style>
  <w:style w:type="character" w:styleId="tabchar" w:customStyle="1">
    <w:name w:val="tabchar"/>
    <w:basedOn w:val="DefaultParagraphFont"/>
    <w:rsid w:val="00E054DB"/>
  </w:style>
  <w:style w:type="paragraph" w:styleId="Revision">
    <w:name w:val="Revision"/>
    <w:hidden/>
    <w:uiPriority w:val="99"/>
    <w:semiHidden/>
    <w:rsid w:val="005E072C"/>
    <w:pPr>
      <w:spacing w:after="0"/>
    </w:pPr>
    <w:rPr>
      <w:rFonts w:ascii="Times New Roman" w:hAnsi="Times New Roman" w:eastAsia="Times New Roman" w:cs="Times New Roman"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F75988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75988"/>
    <w:rPr>
      <w:rFonts w:ascii="Times New Roman" w:hAnsi="Times New Roman" w:eastAsia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F75988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75988"/>
    <w:rPr>
      <w:rFonts w:ascii="Times New Roman" w:hAnsi="Times New Roman" w:eastAsia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63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def0b1d5e8b94733" Type="http://schemas.microsoft.com/office/2020/10/relationships/intelligence" Target="intelligence2.xml"/><Relationship Id="rId15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reddy\OneDrive%20-%20LASC\Documents\Custom%20Office%20Templates\Motion%20to%20Bench%20-%20Leave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d2751dc-8e68-43b6-b178-a0d80fdb56b1" xsi:nil="true"/>
    <lcf76f155ced4ddcb4097134ff3c332f xmlns="d62e41c9-7822-42ad-9c04-bd8d0fb23f5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02B2C39-8086-4624-92B4-474EE352B65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5128D6D-F639-4BE7-9EA4-68BEEF9E7474}">
  <ds:schemaRefs>
    <ds:schemaRef ds:uri="http://schemas.microsoft.com/office/2006/metadata/properties"/>
    <ds:schemaRef ds:uri="http://schemas.microsoft.com/office/infopath/2007/PartnerControls"/>
    <ds:schemaRef ds:uri="4d2751dc-8e68-43b6-b178-a0d80fdb56b1"/>
    <ds:schemaRef ds:uri="d62e41c9-7822-42ad-9c04-bd8d0fb23f5c"/>
  </ds:schemaRefs>
</ds:datastoreItem>
</file>

<file path=customXml/itemProps3.xml><?xml version="1.0" encoding="utf-8"?>
<ds:datastoreItem xmlns:ds="http://schemas.openxmlformats.org/officeDocument/2006/customXml" ds:itemID="{209094DB-1A02-47B9-8326-8BCCB01EF66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33580D5-5AA7-470C-8E1B-920BBBA663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Motion to Bench - Leave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Suparna</dc:creator>
  <keywords/>
  <dc:description/>
  <lastModifiedBy>Patel, Shruti</lastModifiedBy>
  <revision>48</revision>
  <lastPrinted>2024-03-12T22:19:00.0000000Z</lastPrinted>
  <dcterms:created xsi:type="dcterms:W3CDTF">2024-11-14T20:31:00.0000000Z</dcterms:created>
  <dcterms:modified xsi:type="dcterms:W3CDTF">2025-09-30T16:35:59.8790878Z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Order">
    <vt:r8>4770200</vt:r8>
  </property>
  <property fmtid="{D5CDD505-2E9C-101B-9397-08002B2CF9AE}" pid="4" name="MediaServiceImageTags">
    <vt:lpwstr/>
  </property>
</Properties>
</file>