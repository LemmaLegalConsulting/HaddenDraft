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B08F7" w:rsidR="003C11D3" w:rsidP="00E62955" w:rsidRDefault="003C11D3" w14:paraId="075295F7" w14:textId="77777777">
      <w:pPr>
        <w:pStyle w:val="ListParagraph"/>
        <w:numPr>
          <w:ilvl w:val="0"/>
          <w:numId w:val="2"/>
        </w:numPr>
        <w:spacing w:line="480" w:lineRule="auto"/>
        <w:jc w:val="both"/>
        <w:rPr>
          <w:b/>
          <w:szCs w:val="24"/>
        </w:rPr>
      </w:pPr>
      <w:r w:rsidRPr="000B08F7">
        <w:rPr>
          <w:b/>
          <w:szCs w:val="24"/>
        </w:rPr>
        <w:t>INTRODUCTION</w:t>
      </w:r>
    </w:p>
    <w:p w:rsidR="00AC7265" w:rsidP="00AC7265" w:rsidRDefault="00AC7265" w14:paraId="360D875B" w14:textId="2B5F76D8">
      <w:pPr>
        <w:spacing w:line="480" w:lineRule="auto"/>
        <w:ind w:firstLine="720"/>
      </w:pPr>
      <w:r w:rsidR="1261D31F">
        <w:rPr/>
        <w:t>{{ blocks["introduction"]["paragraphs"][0] }}</w:t>
      </w:r>
      <w:r w:rsidR="00AC7265">
        <w:rPr/>
      </w:r>
      <w:r w:rsidRPr="5BA3E8AE" w:rsidR="00AC7265">
        <w:rPr>
          <w:highlight w:val="yellow"/>
        </w:rPr>
      </w:r>
      <w:r w:rsidR="00AC7265">
        <w:rPr/>
      </w:r>
      <w:r w:rsidR="00AC7265">
        <w:rPr/>
      </w:r>
      <w:r w:rsidR="00AC7265">
        <w:rPr/>
      </w:r>
      <w:r w:rsidR="00AC7265">
        <w:rPr/>
      </w:r>
      <w:r w:rsidRPr="5BA3E8AE" w:rsidR="00AC7265">
        <w:rPr>
          <w:highlight w:val="yellow"/>
        </w:rPr>
      </w:r>
      <w:r w:rsidRPr="5BA3E8AE" w:rsidR="000A40C3">
        <w:rPr>
          <w:highlight w:val="yellow"/>
        </w:rPr>
      </w:r>
      <w:r w:rsidRPr="5BA3E8AE" w:rsidR="00AC7265">
        <w:rPr>
          <w:highlight w:val="yellow"/>
        </w:rPr>
      </w:r>
      <w:r w:rsidR="00AC7265">
        <w:rPr/>
      </w:r>
      <w:r w:rsidRPr="5BA3E8AE" w:rsidR="00AC7265">
        <w:rPr>
          <w:highlight w:val="yellow"/>
        </w:rPr>
      </w:r>
      <w:r w:rsidRPr="5BA3E8AE" w:rsidR="12E7AA1B">
        <w:rPr>
          <w:highlight w:val="yellow"/>
        </w:rPr>
      </w:r>
      <w:r w:rsidRPr="5BA3E8AE" w:rsidR="00AC7265">
        <w:rPr>
          <w:highlight w:val="yellow"/>
        </w:rPr>
      </w:r>
      <w:r w:rsidR="00AC7265">
        <w:rPr/>
      </w:r>
      <w:r w:rsidRPr="5BA3E8AE" w:rsidR="00AC7265">
        <w:rPr>
          <w:highlight w:val="yellow"/>
        </w:rPr>
      </w:r>
      <w:r w:rsidR="00AC7265">
        <w:rPr/>
      </w:r>
      <w:r w:rsidR="00AC7265">
        <w:rPr/>
      </w:r>
      <w:r w:rsidRPr="5BA3E8AE" w:rsidR="00E62955">
        <w:rPr>
          <w:highlight w:val="yellow"/>
        </w:rPr>
      </w:r>
      <w:r w:rsidR="00AC7265">
        <w:rPr/>
      </w:r>
      <w:r w:rsidR="00AC7265">
        <w:rPr/>
      </w:r>
      <w:r w:rsidR="00AC7265">
        <w:rPr/>
      </w:r>
      <w:r w:rsidR="00AC7265">
        <w:rPr/>
      </w:r>
      <w:r w:rsidR="006C4EDC">
        <w:rPr/>
      </w:r>
      <w:r w:rsidR="00AC7265">
        <w:rPr/>
      </w:r>
      <w:r w:rsidRPr="5BA3E8AE" w:rsidR="00E62955">
        <w:rPr>
          <w:highlight w:val="yellow"/>
        </w:rPr>
      </w:r>
      <w:r w:rsidR="00AC7265">
        <w:rPr/>
      </w:r>
      <w:r w:rsidR="00AC7265">
        <w:rPr/>
      </w:r>
      <w:r w:rsidR="00AC7265">
        <w:rPr/>
      </w:r>
      <w:r w:rsidR="00AC7265">
        <w:rPr/>
      </w:r>
      <w:r w:rsidR="00AC7265">
        <w:rPr/>
      </w:r>
      <w:r w:rsidR="5E547102">
        <w:rPr/>
      </w:r>
      <w:r w:rsidR="00AC7265">
        <w:rPr/>
      </w:r>
    </w:p>
    <w:p w:rsidR="00AC7265" w:rsidP="00AC7265" w:rsidRDefault="00AC7265" w14:paraId="360D875B" w14:textId="2B5F76D8">
      <w:pPr>
        <w:spacing w:line="480" w:lineRule="auto"/>
        <w:ind w:firstLine="720"/>
      </w:pPr>
      <w:r>
        <w:t>{%p for item in blocks["introduction"]["paragraphs"][1:] %}</w:t>
      </w:r>
    </w:p>
    <w:p w:rsidR="00AC7265" w:rsidP="00AC7265" w:rsidRDefault="00AC7265" w14:paraId="360D875B" w14:textId="2B5F76D8">
      <w:pPr>
        <w:spacing w:line="480" w:lineRule="auto"/>
        <w:ind w:firstLine="720"/>
      </w:pPr>
      <w:r>
        <w:t>{{ item }}</w:t>
      </w:r>
    </w:p>
    <w:p w:rsidR="00AC7265" w:rsidP="00AC7265" w:rsidRDefault="00AC7265" w14:paraId="360D875B" w14:textId="2B5F76D8">
      <w:pPr>
        <w:spacing w:line="480" w:lineRule="auto"/>
        <w:ind w:firstLine="720"/>
      </w:pPr>
      <w:r>
        <w:t>{%p endfor %}</w:t>
      </w:r>
    </w:p>
    <w:sectPr w:rsidRPr="0034185A" w:rsidR="008A5833" w:rsidSect="00761A41">
      <w:footerReference w:type="default" r:id="rId11"/>
      <w:headerReference w:type="default" r:id="rId15"/>
      <w:pgSz w:w="12240" w:h="15840" w:orient="portrait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2E4C" w:rsidP="00420936" w:rsidRDefault="00432E4C" w14:paraId="3EAF17E4" w14:textId="77777777">
      <w:r>
        <w:separator/>
      </w:r>
    </w:p>
  </w:endnote>
  <w:endnote w:type="continuationSeparator" w:id="0">
    <w:p w:rsidR="00432E4C" w:rsidP="00420936" w:rsidRDefault="00432E4C" w14:paraId="1AA010C9" w14:textId="77777777">
      <w:r>
        <w:continuationSeparator/>
      </w:r>
    </w:p>
  </w:endnote>
  <w:endnote w:type="continuationNotice" w:id="1">
    <w:p w:rsidR="00432E4C" w:rsidRDefault="00432E4C" w14:paraId="5C1F683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40583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1A41" w:rsidRDefault="00761A41" w14:paraId="640C56C0" w14:textId="21B1CF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1A41" w:rsidRDefault="00761A41" w14:paraId="2B1E1AD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2E4C" w:rsidP="00420936" w:rsidRDefault="00432E4C" w14:paraId="5CD3A476" w14:textId="77777777">
      <w:r>
        <w:separator/>
      </w:r>
    </w:p>
  </w:footnote>
  <w:footnote w:type="continuationSeparator" w:id="0">
    <w:p w:rsidR="00432E4C" w:rsidP="00420936" w:rsidRDefault="00432E4C" w14:paraId="7EDF78B2" w14:textId="77777777">
      <w:r>
        <w:continuationSeparator/>
      </w:r>
    </w:p>
  </w:footnote>
  <w:footnote w:type="continuationNotice" w:id="1">
    <w:p w:rsidR="00432E4C" w:rsidRDefault="00432E4C" w14:paraId="7A302CCB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8qJ9XycW">
      <int2:state int2:type="spell" int2:value="Rejected"/>
    </int2:textHash>
    <int2:textHash int2:hashCode="Jsuoe+rYKzaSnN" int2:id="EF6BMpGX">
      <int2:state int2:type="spell" int2:value="Rejected"/>
    </int2:textHash>
    <int2:bookmark int2:bookmarkName="_Int_8MR5LQd5" int2:invalidationBookmarkName="" int2:hashCode="zutn5S0ug5ZgD7" int2:id="LVmJDak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B888B5F2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7F716C"/>
    <w:multiLevelType w:val="hybridMultilevel"/>
    <w:tmpl w:val="3BFA730C"/>
    <w:lvl w:ilvl="0" w:tplc="178487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166501">
    <w:abstractNumId w:val="1"/>
  </w:num>
  <w:num w:numId="2" w16cid:durableId="700209058">
    <w:abstractNumId w:val="0"/>
  </w:num>
  <w:num w:numId="3" w16cid:durableId="1042751563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396C"/>
    <w:rsid w:val="00007656"/>
    <w:rsid w:val="00051A70"/>
    <w:rsid w:val="00064E29"/>
    <w:rsid w:val="00067B8B"/>
    <w:rsid w:val="000868F0"/>
    <w:rsid w:val="0009080D"/>
    <w:rsid w:val="0009648D"/>
    <w:rsid w:val="000A0501"/>
    <w:rsid w:val="000A40C3"/>
    <w:rsid w:val="000B08F7"/>
    <w:rsid w:val="000C227E"/>
    <w:rsid w:val="000D2BBB"/>
    <w:rsid w:val="000E73E9"/>
    <w:rsid w:val="00130DC3"/>
    <w:rsid w:val="00153102"/>
    <w:rsid w:val="0017550B"/>
    <w:rsid w:val="001944CE"/>
    <w:rsid w:val="001B7532"/>
    <w:rsid w:val="001C230E"/>
    <w:rsid w:val="001D5FAA"/>
    <w:rsid w:val="001F0548"/>
    <w:rsid w:val="0021301A"/>
    <w:rsid w:val="002223C8"/>
    <w:rsid w:val="00296A00"/>
    <w:rsid w:val="00296D2B"/>
    <w:rsid w:val="002A1979"/>
    <w:rsid w:val="002C7D00"/>
    <w:rsid w:val="002D5766"/>
    <w:rsid w:val="002F2898"/>
    <w:rsid w:val="00307751"/>
    <w:rsid w:val="003173DF"/>
    <w:rsid w:val="003260F7"/>
    <w:rsid w:val="0034185A"/>
    <w:rsid w:val="0036780B"/>
    <w:rsid w:val="00377549"/>
    <w:rsid w:val="003C11D3"/>
    <w:rsid w:val="003F7153"/>
    <w:rsid w:val="00420936"/>
    <w:rsid w:val="00432E4C"/>
    <w:rsid w:val="00436487"/>
    <w:rsid w:val="004377C5"/>
    <w:rsid w:val="004458C9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96C47"/>
    <w:rsid w:val="005B0CA4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80A47"/>
    <w:rsid w:val="006A4A4A"/>
    <w:rsid w:val="006A4DED"/>
    <w:rsid w:val="006A719C"/>
    <w:rsid w:val="006C4EDC"/>
    <w:rsid w:val="006D6D0A"/>
    <w:rsid w:val="00714093"/>
    <w:rsid w:val="00734F29"/>
    <w:rsid w:val="00741025"/>
    <w:rsid w:val="00747B0A"/>
    <w:rsid w:val="00761A41"/>
    <w:rsid w:val="00764E9B"/>
    <w:rsid w:val="00766532"/>
    <w:rsid w:val="00767418"/>
    <w:rsid w:val="00773878"/>
    <w:rsid w:val="007739C6"/>
    <w:rsid w:val="00775CC6"/>
    <w:rsid w:val="0078050D"/>
    <w:rsid w:val="007A31C3"/>
    <w:rsid w:val="007B3505"/>
    <w:rsid w:val="007C46CF"/>
    <w:rsid w:val="008057B1"/>
    <w:rsid w:val="00824813"/>
    <w:rsid w:val="0085062E"/>
    <w:rsid w:val="00890C22"/>
    <w:rsid w:val="008A5833"/>
    <w:rsid w:val="008B6924"/>
    <w:rsid w:val="008D0B10"/>
    <w:rsid w:val="008E4A62"/>
    <w:rsid w:val="0092104A"/>
    <w:rsid w:val="00931E98"/>
    <w:rsid w:val="00935B98"/>
    <w:rsid w:val="00943DB1"/>
    <w:rsid w:val="00944676"/>
    <w:rsid w:val="00951E55"/>
    <w:rsid w:val="0095296D"/>
    <w:rsid w:val="009619E3"/>
    <w:rsid w:val="00982CF7"/>
    <w:rsid w:val="00996217"/>
    <w:rsid w:val="009A01D7"/>
    <w:rsid w:val="009B1DE7"/>
    <w:rsid w:val="009C1F75"/>
    <w:rsid w:val="009C5667"/>
    <w:rsid w:val="009E737D"/>
    <w:rsid w:val="009E7D34"/>
    <w:rsid w:val="009F22C0"/>
    <w:rsid w:val="00A01566"/>
    <w:rsid w:val="00A27FFC"/>
    <w:rsid w:val="00A46DF8"/>
    <w:rsid w:val="00A568D2"/>
    <w:rsid w:val="00A71791"/>
    <w:rsid w:val="00A807BD"/>
    <w:rsid w:val="00A823DD"/>
    <w:rsid w:val="00AB0D16"/>
    <w:rsid w:val="00AB311D"/>
    <w:rsid w:val="00AB43B4"/>
    <w:rsid w:val="00AC7265"/>
    <w:rsid w:val="00AD0639"/>
    <w:rsid w:val="00AD64B5"/>
    <w:rsid w:val="00AE1661"/>
    <w:rsid w:val="00AF4716"/>
    <w:rsid w:val="00B41722"/>
    <w:rsid w:val="00B60FC2"/>
    <w:rsid w:val="00B828EC"/>
    <w:rsid w:val="00BA3A7D"/>
    <w:rsid w:val="00BB2835"/>
    <w:rsid w:val="00BF605D"/>
    <w:rsid w:val="00C01B47"/>
    <w:rsid w:val="00C0277C"/>
    <w:rsid w:val="00C14705"/>
    <w:rsid w:val="00C612A8"/>
    <w:rsid w:val="00C92E58"/>
    <w:rsid w:val="00CA46DA"/>
    <w:rsid w:val="00CB0000"/>
    <w:rsid w:val="00CB2C0A"/>
    <w:rsid w:val="00CE2714"/>
    <w:rsid w:val="00D13C4F"/>
    <w:rsid w:val="00D25882"/>
    <w:rsid w:val="00D50B1B"/>
    <w:rsid w:val="00D5232E"/>
    <w:rsid w:val="00D539ED"/>
    <w:rsid w:val="00D671D1"/>
    <w:rsid w:val="00D70E6A"/>
    <w:rsid w:val="00DB53A0"/>
    <w:rsid w:val="00DC4434"/>
    <w:rsid w:val="00DC45D1"/>
    <w:rsid w:val="00DD7FF8"/>
    <w:rsid w:val="00E054DB"/>
    <w:rsid w:val="00E14B73"/>
    <w:rsid w:val="00E24343"/>
    <w:rsid w:val="00E37DC1"/>
    <w:rsid w:val="00E617E9"/>
    <w:rsid w:val="00E62955"/>
    <w:rsid w:val="00E6399E"/>
    <w:rsid w:val="00E72652"/>
    <w:rsid w:val="00E81F9B"/>
    <w:rsid w:val="00EA113F"/>
    <w:rsid w:val="00EA312A"/>
    <w:rsid w:val="00EB0CCD"/>
    <w:rsid w:val="00EB0E22"/>
    <w:rsid w:val="00F11655"/>
    <w:rsid w:val="00F12F87"/>
    <w:rsid w:val="00F141CA"/>
    <w:rsid w:val="00F1428F"/>
    <w:rsid w:val="00F60AEC"/>
    <w:rsid w:val="00F629FB"/>
    <w:rsid w:val="00F75988"/>
    <w:rsid w:val="00F75AE7"/>
    <w:rsid w:val="00FD156C"/>
    <w:rsid w:val="1261D31F"/>
    <w:rsid w:val="12E7AA1B"/>
    <w:rsid w:val="2EA4D4C6"/>
    <w:rsid w:val="3F528336"/>
    <w:rsid w:val="4F0AC581"/>
    <w:rsid w:val="5BA3E8AE"/>
    <w:rsid w:val="5E54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def0b1d5e8b94733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3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3580D5-5AA7-470C-8E1B-920BBBA66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48</revision>
  <lastPrinted>2024-03-12T22:19:00.0000000Z</lastPrinted>
  <dcterms:created xsi:type="dcterms:W3CDTF">2024-11-14T20:31:00.0000000Z</dcterms:created>
  <dcterms:modified xsi:type="dcterms:W3CDTF">2025-09-30T16:35:59.8790878Z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